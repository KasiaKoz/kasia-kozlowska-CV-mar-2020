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jc w:val="center"/>
        <w:tblLayout w:type="fixed"/>
        <w:tblCellMar>
          <w:left w:w="0" w:type="dxa"/>
          <w:right w:w="0" w:type="dxa"/>
        </w:tblCellMar>
        <w:tblLook w:val="0080" w:firstRow="0" w:lastRow="0" w:firstColumn="1" w:lastColumn="0" w:noHBand="0" w:noVBand="0"/>
      </w:tblPr>
      <w:tblGrid>
        <w:gridCol w:w="2835"/>
        <w:gridCol w:w="425"/>
        <w:gridCol w:w="6379"/>
      </w:tblGrid>
      <w:tr w:rsidR="00925D8B" w:rsidRPr="00925D8B" w14:paraId="7E9B44DB" w14:textId="77777777">
        <w:trPr>
          <w:trHeight w:hRule="exact" w:val="567"/>
          <w:jc w:val="center"/>
          <w:hidden/>
        </w:trPr>
        <w:tc>
          <w:tcPr>
            <w:tcW w:w="9639" w:type="dxa"/>
            <w:gridSpan w:val="3"/>
          </w:tcPr>
          <w:p w14:paraId="6432740F" w14:textId="50DFEF93" w:rsidR="00925D8B" w:rsidRPr="00A84845" w:rsidRDefault="00693ECD" w:rsidP="00310215">
            <w:pPr>
              <w:pStyle w:val="CVName"/>
            </w:pPr>
            <w:commentRangeStart w:id="0"/>
            <w:commentRangeStart w:id="1"/>
            <w:commentRangeStart w:id="2"/>
            <w:commentRangeStart w:id="3"/>
            <w:commentRangeStart w:id="4"/>
            <w:commentRangeEnd w:id="0"/>
            <w:r w:rsidRPr="00693ECD">
              <w:rPr>
                <w:rStyle w:val="CommentReference"/>
                <w:rFonts w:cstheme="minorHAnsi"/>
                <w:vanish/>
              </w:rPr>
              <w:commentReference w:id="0"/>
            </w:r>
            <w:commentRangeStart w:id="5"/>
            <w:commentRangeEnd w:id="5"/>
            <w:r w:rsidRPr="00693ECD">
              <w:rPr>
                <w:rStyle w:val="CommentReference"/>
                <w:rFonts w:cstheme="minorHAnsi"/>
                <w:vanish/>
              </w:rPr>
              <w:commentReference w:id="5"/>
            </w:r>
            <w:commentRangeEnd w:id="1"/>
            <w:r w:rsidRPr="00693ECD">
              <w:rPr>
                <w:rStyle w:val="CommentReference"/>
                <w:rFonts w:cstheme="minorHAnsi"/>
                <w:vanish/>
              </w:rPr>
              <w:commentReference w:id="1"/>
            </w:r>
            <w:commentRangeEnd w:id="2"/>
            <w:r w:rsidRPr="00693ECD">
              <w:rPr>
                <w:rStyle w:val="CommentReference"/>
                <w:rFonts w:cstheme="minorHAnsi"/>
                <w:vanish/>
              </w:rPr>
              <w:commentReference w:id="2"/>
            </w:r>
            <w:commentRangeEnd w:id="3"/>
            <w:r w:rsidRPr="00693ECD">
              <w:rPr>
                <w:rStyle w:val="CommentReference"/>
                <w:rFonts w:cstheme="minorHAnsi"/>
                <w:vanish/>
              </w:rPr>
              <w:commentReference w:id="3"/>
            </w:r>
            <w:commentRangeEnd w:id="4"/>
            <w:r w:rsidRPr="00693ECD">
              <w:rPr>
                <w:rStyle w:val="CommentReference"/>
                <w:rFonts w:cstheme="minorHAnsi"/>
                <w:vanish/>
              </w:rPr>
              <w:commentReference w:id="4"/>
            </w:r>
            <w:sdt>
              <w:sdtPr>
                <w:alias w:val="Name"/>
                <w:tag w:val="Name"/>
                <w:id w:val="7058520"/>
                <w:lock w:val="sdtLocked"/>
                <w:placeholder>
                  <w:docPart w:val="807FBF2023D946CF8BFA18D7B72315E9"/>
                </w:placeholder>
                <w:text/>
              </w:sdtPr>
              <w:sdtEndPr/>
              <w:sdtContent>
                <w:r w:rsidR="00643E4C">
                  <w:t>Kasia Kozlowska</w:t>
                </w:r>
              </w:sdtContent>
            </w:sdt>
          </w:p>
        </w:tc>
      </w:tr>
      <w:tr w:rsidR="00925D8B" w:rsidRPr="00925D8B" w14:paraId="0D47C520" w14:textId="77777777" w:rsidTr="0062244A">
        <w:trPr>
          <w:jc w:val="center"/>
        </w:trPr>
        <w:tc>
          <w:tcPr>
            <w:tcW w:w="2835" w:type="dxa"/>
          </w:tcPr>
          <w:tbl>
            <w:tblPr>
              <w:tblW w:w="2268" w:type="dxa"/>
              <w:tblLayout w:type="fixed"/>
              <w:tblCellMar>
                <w:left w:w="0" w:type="dxa"/>
                <w:right w:w="0" w:type="dxa"/>
              </w:tblCellMar>
              <w:tblLook w:val="04A0" w:firstRow="1" w:lastRow="0" w:firstColumn="1" w:lastColumn="0" w:noHBand="0" w:noVBand="1"/>
            </w:tblPr>
            <w:tblGrid>
              <w:gridCol w:w="2268"/>
            </w:tblGrid>
            <w:tr w:rsidR="00925D8B" w:rsidRPr="00925D8B" w14:paraId="0B678D62" w14:textId="77777777">
              <w:trPr>
                <w:trHeight w:hRule="exact" w:val="2268"/>
              </w:trPr>
              <w:tc>
                <w:tcPr>
                  <w:tcW w:w="9243" w:type="dxa"/>
                </w:tcPr>
                <w:p w14:paraId="25AD7B7F" w14:textId="4CBF4501" w:rsidR="00925D8B" w:rsidRPr="00925D8B" w:rsidRDefault="00C56366" w:rsidP="009E6924">
                  <w:pPr>
                    <w:spacing w:line="240" w:lineRule="auto"/>
                    <w:ind w:left="-28"/>
                  </w:pPr>
                  <w:r>
                    <w:rPr>
                      <w:noProof/>
                    </w:rPr>
                    <w:drawing>
                      <wp:inline distT="0" distB="0" distL="0" distR="0" wp14:anchorId="60C7280E" wp14:editId="7D2782E8">
                        <wp:extent cx="1523599" cy="1597025"/>
                        <wp:effectExtent l="0" t="0" r="635" b="3175"/>
                        <wp:docPr id="3" name="Picture 3" descr="A person smil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C_6403 copy.jpg"/>
                                <pic:cNvPicPr/>
                              </pic:nvPicPr>
                              <pic:blipFill>
                                <a:blip r:embed="rId11">
                                  <a:extLst>
                                    <a:ext uri="{28A0092B-C50C-407E-A947-70E740481C1C}">
                                      <a14:useLocalDpi xmlns:a14="http://schemas.microsoft.com/office/drawing/2010/main" val="0"/>
                                    </a:ext>
                                  </a:extLst>
                                </a:blip>
                                <a:stretch>
                                  <a:fillRect/>
                                </a:stretch>
                              </pic:blipFill>
                              <pic:spPr>
                                <a:xfrm>
                                  <a:off x="0" y="0"/>
                                  <a:ext cx="1540978" cy="1615241"/>
                                </a:xfrm>
                                <a:prstGeom prst="rect">
                                  <a:avLst/>
                                </a:prstGeom>
                              </pic:spPr>
                            </pic:pic>
                          </a:graphicData>
                        </a:graphic>
                      </wp:inline>
                    </w:drawing>
                  </w:r>
                </w:p>
              </w:tc>
            </w:tr>
            <w:tr w:rsidR="00925D8B" w:rsidRPr="00925D8B" w14:paraId="1F80186A" w14:textId="77777777">
              <w:trPr>
                <w:trHeight w:hRule="exact" w:val="227"/>
              </w:trPr>
              <w:tc>
                <w:tcPr>
                  <w:tcW w:w="9243" w:type="dxa"/>
                </w:tcPr>
                <w:p w14:paraId="1EA79EB4" w14:textId="77777777" w:rsidR="00925D8B" w:rsidRPr="00925D8B" w:rsidRDefault="00925D8B" w:rsidP="00925D8B"/>
              </w:tc>
            </w:tr>
          </w:tbl>
          <w:p w14:paraId="103556C1" w14:textId="77777777" w:rsidR="00925D8B" w:rsidRPr="004B387E" w:rsidRDefault="00925D8B" w:rsidP="00925D8B">
            <w:pPr>
              <w:pStyle w:val="CVSubHeading"/>
              <w:rPr>
                <w:color w:val="343434" w:themeColor="text2" w:themeShade="40"/>
              </w:rPr>
            </w:pPr>
            <w:bookmarkStart w:id="6" w:name="P1"/>
            <w:r w:rsidRPr="004B387E">
              <w:rPr>
                <w:color w:val="343434" w:themeColor="text2" w:themeShade="40"/>
              </w:rPr>
              <w:t>Profession</w:t>
            </w:r>
            <w:bookmarkEnd w:id="6"/>
          </w:p>
          <w:sdt>
            <w:sdtPr>
              <w:rPr>
                <w:color w:val="343434" w:themeColor="text2" w:themeShade="40"/>
              </w:rPr>
              <w:alias w:val="Profession"/>
              <w:tag w:val="Profession"/>
              <w:id w:val="7058529"/>
              <w:lock w:val="sdtLocked"/>
              <w:placeholder>
                <w:docPart w:val="1C5ABBFB21544D9FA1B4B8B367D28524"/>
              </w:placeholder>
              <w:text/>
            </w:sdtPr>
            <w:sdtEndPr/>
            <w:sdtContent>
              <w:p w14:paraId="694DDF16" w14:textId="133FA307" w:rsidR="00925D8B" w:rsidRPr="004B387E" w:rsidRDefault="004B387E" w:rsidP="00925D8B">
                <w:pPr>
                  <w:pStyle w:val="CVSubHeadingText"/>
                  <w:rPr>
                    <w:color w:val="343434" w:themeColor="text2" w:themeShade="40"/>
                  </w:rPr>
                </w:pPr>
                <w:r w:rsidRPr="004B387E">
                  <w:rPr>
                    <w:color w:val="343434" w:themeColor="text2" w:themeShade="40"/>
                  </w:rPr>
                  <w:t>Mathematician / Data</w:t>
                </w:r>
                <w:r>
                  <w:rPr>
                    <w:color w:val="343434" w:themeColor="text2" w:themeShade="40"/>
                  </w:rPr>
                  <w:t xml:space="preserve"> </w:t>
                </w:r>
                <w:r w:rsidRPr="00652672">
                  <w:rPr>
                    <w:color w:val="343434" w:themeColor="text2" w:themeShade="40"/>
                  </w:rPr>
                  <w:t>Scientist</w:t>
                </w:r>
                <w:r w:rsidRPr="004B387E">
                  <w:rPr>
                    <w:color w:val="343434" w:themeColor="text2" w:themeShade="40"/>
                  </w:rPr>
                  <w:t xml:space="preserve"> / Data </w:t>
                </w:r>
                <w:r w:rsidRPr="00781657">
                  <w:rPr>
                    <w:color w:val="343434" w:themeColor="text2" w:themeShade="40"/>
                  </w:rPr>
                  <w:t>Analyst</w:t>
                </w:r>
                <w:r w:rsidRPr="004B387E">
                  <w:rPr>
                    <w:color w:val="343434" w:themeColor="text2" w:themeShade="40"/>
                  </w:rPr>
                  <w:t xml:space="preserve"> / Python Developer</w:t>
                </w:r>
              </w:p>
            </w:sdtContent>
          </w:sdt>
          <w:p w14:paraId="6B7438F0" w14:textId="77777777" w:rsidR="00925D8B" w:rsidRPr="004B387E" w:rsidRDefault="00925D8B" w:rsidP="00925D8B">
            <w:pPr>
              <w:pStyle w:val="CVSubHeading"/>
              <w:rPr>
                <w:color w:val="343434" w:themeColor="text2" w:themeShade="40"/>
              </w:rPr>
            </w:pPr>
            <w:bookmarkStart w:id="7" w:name="P2"/>
            <w:r w:rsidRPr="004B387E">
              <w:rPr>
                <w:color w:val="343434" w:themeColor="text2" w:themeShade="40"/>
              </w:rPr>
              <w:t>Current Position</w:t>
            </w:r>
            <w:bookmarkEnd w:id="7"/>
          </w:p>
          <w:sdt>
            <w:sdtPr>
              <w:rPr>
                <w:color w:val="343434" w:themeColor="text2" w:themeShade="40"/>
              </w:rPr>
              <w:alias w:val="Current Position"/>
              <w:tag w:val="Current Position"/>
              <w:id w:val="7058532"/>
              <w:lock w:val="sdtLocked"/>
              <w:placeholder>
                <w:docPart w:val="5645116C416B4A9B9A88EE5E95074FF5"/>
              </w:placeholder>
              <w:text/>
            </w:sdtPr>
            <w:sdtEndPr/>
            <w:sdtContent>
              <w:p w14:paraId="64B9493E" w14:textId="47330C58" w:rsidR="00925D8B" w:rsidRPr="004B387E" w:rsidRDefault="00643E4C" w:rsidP="00925D8B">
                <w:pPr>
                  <w:pStyle w:val="CVSubHeadingText"/>
                  <w:rPr>
                    <w:color w:val="343434" w:themeColor="text2" w:themeShade="40"/>
                  </w:rPr>
                </w:pPr>
                <w:r w:rsidRPr="004B387E">
                  <w:rPr>
                    <w:color w:val="343434" w:themeColor="text2" w:themeShade="40"/>
                  </w:rPr>
                  <w:t>Consultant</w:t>
                </w:r>
              </w:p>
            </w:sdtContent>
          </w:sdt>
          <w:p w14:paraId="333BCBAE" w14:textId="77777777" w:rsidR="00925D8B" w:rsidRPr="004B387E" w:rsidRDefault="00925D8B" w:rsidP="00925D8B">
            <w:pPr>
              <w:pStyle w:val="CVSubHeading"/>
              <w:rPr>
                <w:color w:val="343434" w:themeColor="text2" w:themeShade="40"/>
              </w:rPr>
            </w:pPr>
            <w:bookmarkStart w:id="8" w:name="P3"/>
            <w:r w:rsidRPr="004B387E">
              <w:rPr>
                <w:color w:val="343434" w:themeColor="text2" w:themeShade="40"/>
              </w:rPr>
              <w:t>Joined Arup</w:t>
            </w:r>
            <w:bookmarkEnd w:id="8"/>
          </w:p>
          <w:sdt>
            <w:sdtPr>
              <w:rPr>
                <w:color w:val="343434" w:themeColor="text2" w:themeShade="40"/>
              </w:rPr>
              <w:alias w:val="Joined Arup"/>
              <w:tag w:val="Joined Arup"/>
              <w:id w:val="7058535"/>
              <w:lock w:val="sdtLocked"/>
              <w:placeholder>
                <w:docPart w:val="00DAEAA9122A4996A661EE1A1FEF6DAA"/>
              </w:placeholder>
              <w:text/>
            </w:sdtPr>
            <w:sdtEndPr/>
            <w:sdtContent>
              <w:p w14:paraId="1801AB3A" w14:textId="3F7B91F1" w:rsidR="00925D8B" w:rsidRPr="004B387E" w:rsidRDefault="00643E4C" w:rsidP="00925D8B">
                <w:pPr>
                  <w:pStyle w:val="CVSubHeadingText"/>
                  <w:rPr>
                    <w:color w:val="343434" w:themeColor="text2" w:themeShade="40"/>
                  </w:rPr>
                </w:pPr>
                <w:r w:rsidRPr="004B387E">
                  <w:rPr>
                    <w:color w:val="343434" w:themeColor="text2" w:themeShade="40"/>
                  </w:rPr>
                  <w:t>January 2018</w:t>
                </w:r>
              </w:p>
            </w:sdtContent>
          </w:sdt>
          <w:p w14:paraId="1312A1D2" w14:textId="202D6405" w:rsidR="00925D8B" w:rsidRPr="004B387E" w:rsidRDefault="00925D8B" w:rsidP="00925D8B">
            <w:pPr>
              <w:pStyle w:val="CVSubHeading"/>
              <w:rPr>
                <w:color w:val="343434" w:themeColor="text2" w:themeShade="40"/>
              </w:rPr>
            </w:pPr>
            <w:bookmarkStart w:id="9" w:name="P4"/>
            <w:r w:rsidRPr="004B387E">
              <w:rPr>
                <w:color w:val="343434" w:themeColor="text2" w:themeShade="40"/>
              </w:rPr>
              <w:t xml:space="preserve">Years of </w:t>
            </w:r>
            <w:r w:rsidR="00387EFC" w:rsidRPr="004B387E">
              <w:rPr>
                <w:color w:val="343434" w:themeColor="text2" w:themeShade="40"/>
              </w:rPr>
              <w:t xml:space="preserve">Industry </w:t>
            </w:r>
            <w:r w:rsidRPr="004B387E">
              <w:rPr>
                <w:color w:val="343434" w:themeColor="text2" w:themeShade="40"/>
              </w:rPr>
              <w:t>Experience</w:t>
            </w:r>
            <w:bookmarkEnd w:id="9"/>
          </w:p>
          <w:sdt>
            <w:sdtPr>
              <w:rPr>
                <w:color w:val="343434" w:themeColor="text2" w:themeShade="40"/>
              </w:rPr>
              <w:alias w:val="Years of Experience"/>
              <w:tag w:val="Years of Experience"/>
              <w:id w:val="7058538"/>
              <w:lock w:val="sdtLocked"/>
              <w:placeholder>
                <w:docPart w:val="45787CFE33D748E5BF8109BE94A197A8"/>
              </w:placeholder>
              <w:text/>
            </w:sdtPr>
            <w:sdtEndPr/>
            <w:sdtContent>
              <w:p w14:paraId="4CD6AF48" w14:textId="14858CCB" w:rsidR="00925D8B" w:rsidRPr="004B387E" w:rsidRDefault="00C56366" w:rsidP="00925D8B">
                <w:pPr>
                  <w:pStyle w:val="CVSubHeadingText"/>
                  <w:rPr>
                    <w:color w:val="343434" w:themeColor="text2" w:themeShade="40"/>
                  </w:rPr>
                </w:pPr>
                <w:r>
                  <w:rPr>
                    <w:color w:val="343434" w:themeColor="text2" w:themeShade="40"/>
                  </w:rPr>
                  <w:t>2</w:t>
                </w:r>
              </w:p>
            </w:sdtContent>
          </w:sdt>
          <w:p w14:paraId="630F4D9F" w14:textId="77777777" w:rsidR="00925D8B" w:rsidRPr="004B387E" w:rsidRDefault="00925D8B" w:rsidP="00925D8B">
            <w:pPr>
              <w:pStyle w:val="CVSubHeading"/>
              <w:rPr>
                <w:color w:val="343434" w:themeColor="text2" w:themeShade="40"/>
              </w:rPr>
            </w:pPr>
            <w:bookmarkStart w:id="10" w:name="P5"/>
            <w:r w:rsidRPr="004B387E">
              <w:rPr>
                <w:color w:val="343434" w:themeColor="text2" w:themeShade="40"/>
              </w:rPr>
              <w:t>Nationality</w:t>
            </w:r>
            <w:bookmarkEnd w:id="10"/>
          </w:p>
          <w:sdt>
            <w:sdtPr>
              <w:rPr>
                <w:color w:val="343434" w:themeColor="text2" w:themeShade="40"/>
              </w:rPr>
              <w:alias w:val="Nationality"/>
              <w:tag w:val="Nationality"/>
              <w:id w:val="7058541"/>
              <w:lock w:val="sdtLocked"/>
              <w:placeholder>
                <w:docPart w:val="DDF934B11D77463596D9BD1CEA383880"/>
              </w:placeholder>
              <w:text/>
            </w:sdtPr>
            <w:sdtEndPr/>
            <w:sdtContent>
              <w:p w14:paraId="5D21BF40" w14:textId="2FC14CC4" w:rsidR="00925D8B" w:rsidRPr="004B387E" w:rsidRDefault="00984FF9" w:rsidP="00925D8B">
                <w:pPr>
                  <w:pStyle w:val="CVSubHeadingText"/>
                  <w:rPr>
                    <w:color w:val="343434" w:themeColor="text2" w:themeShade="40"/>
                  </w:rPr>
                </w:pPr>
                <w:r w:rsidRPr="004B387E">
                  <w:rPr>
                    <w:color w:val="343434" w:themeColor="text2" w:themeShade="40"/>
                  </w:rPr>
                  <w:t>Polish</w:t>
                </w:r>
              </w:p>
            </w:sdtContent>
          </w:sdt>
          <w:p w14:paraId="72B2E911" w14:textId="77777777" w:rsidR="00925D8B" w:rsidRPr="004B387E" w:rsidRDefault="00925D8B" w:rsidP="00925D8B">
            <w:pPr>
              <w:pStyle w:val="CVSubHeading"/>
              <w:rPr>
                <w:color w:val="343434" w:themeColor="text2" w:themeShade="40"/>
              </w:rPr>
            </w:pPr>
            <w:bookmarkStart w:id="11" w:name="P6"/>
            <w:r w:rsidRPr="004B387E">
              <w:rPr>
                <w:color w:val="343434" w:themeColor="text2" w:themeShade="40"/>
              </w:rPr>
              <w:t>Qualificatio</w:t>
            </w:r>
            <w:r w:rsidR="003E5FBC" w:rsidRPr="004B387E">
              <w:rPr>
                <w:color w:val="343434" w:themeColor="text2" w:themeShade="40"/>
              </w:rPr>
              <w:t>ns</w:t>
            </w:r>
            <w:bookmarkEnd w:id="11"/>
          </w:p>
          <w:sdt>
            <w:sdtPr>
              <w:rPr>
                <w:color w:val="343434" w:themeColor="text2" w:themeShade="40"/>
              </w:rPr>
              <w:alias w:val="Qualifications"/>
              <w:tag w:val="Qualifications"/>
              <w:id w:val="1439959451"/>
              <w:lock w:val="sdtLocked"/>
              <w:placeholder>
                <w:docPart w:val="55DD7BD3759648C68B946027783B0C4F"/>
              </w:placeholder>
            </w:sdtPr>
            <w:sdtEndPr/>
            <w:sdtContent>
              <w:p w14:paraId="54A423D1" w14:textId="4C62E322" w:rsidR="00310215" w:rsidRPr="004B387E" w:rsidRDefault="00643E4C" w:rsidP="00310215">
                <w:pPr>
                  <w:pStyle w:val="CVSubHeadingText"/>
                  <w:rPr>
                    <w:color w:val="343434" w:themeColor="text2" w:themeShade="40"/>
                  </w:rPr>
                </w:pPr>
                <w:r w:rsidRPr="004B387E">
                  <w:rPr>
                    <w:color w:val="343434" w:themeColor="text2" w:themeShade="40"/>
                  </w:rPr>
                  <w:t>PhD Mathematics,</w:t>
                </w:r>
              </w:p>
              <w:p w14:paraId="08B06CB7" w14:textId="11477EC7" w:rsidR="00643E4C" w:rsidRPr="004B387E" w:rsidRDefault="00643E4C" w:rsidP="00310215">
                <w:pPr>
                  <w:pStyle w:val="CVSubHeadingText"/>
                  <w:rPr>
                    <w:color w:val="343434" w:themeColor="text2" w:themeShade="40"/>
                  </w:rPr>
                </w:pPr>
                <w:r w:rsidRPr="004B387E">
                  <w:rPr>
                    <w:color w:val="343434" w:themeColor="text2" w:themeShade="40"/>
                  </w:rPr>
                  <w:t>University of Reading, 2017</w:t>
                </w:r>
              </w:p>
              <w:p w14:paraId="7ED75A3A" w14:textId="6F79AF1A" w:rsidR="00643E4C" w:rsidRPr="004B387E" w:rsidRDefault="00643E4C" w:rsidP="00310215">
                <w:pPr>
                  <w:pStyle w:val="CVSubHeadingText"/>
                  <w:rPr>
                    <w:color w:val="343434" w:themeColor="text2" w:themeShade="40"/>
                  </w:rPr>
                </w:pPr>
                <w:proofErr w:type="spellStart"/>
                <w:r w:rsidRPr="004B387E">
                  <w:rPr>
                    <w:color w:val="343434" w:themeColor="text2" w:themeShade="40"/>
                  </w:rPr>
                  <w:t>MMath</w:t>
                </w:r>
                <w:proofErr w:type="spellEnd"/>
                <w:r w:rsidRPr="004B387E">
                  <w:rPr>
                    <w:color w:val="343434" w:themeColor="text2" w:themeShade="40"/>
                  </w:rPr>
                  <w:t xml:space="preserve"> Mathematics,</w:t>
                </w:r>
              </w:p>
              <w:p w14:paraId="2A3F64CB" w14:textId="6076EC90" w:rsidR="00643E4C" w:rsidRPr="004B387E" w:rsidRDefault="00643E4C" w:rsidP="00310215">
                <w:pPr>
                  <w:pStyle w:val="CVSubHeadingText"/>
                  <w:rPr>
                    <w:color w:val="343434" w:themeColor="text2" w:themeShade="40"/>
                  </w:rPr>
                </w:pPr>
                <w:r w:rsidRPr="004B387E">
                  <w:rPr>
                    <w:color w:val="343434" w:themeColor="text2" w:themeShade="40"/>
                  </w:rPr>
                  <w:t>University of Swansea, 2013</w:t>
                </w:r>
              </w:p>
              <w:p w14:paraId="37FEDF78" w14:textId="4FC99E2F" w:rsidR="00F24E85" w:rsidRPr="004B387E" w:rsidRDefault="00C86024" w:rsidP="00F24E85">
                <w:pPr>
                  <w:pStyle w:val="CVSubHeadingText"/>
                  <w:rPr>
                    <w:color w:val="343434" w:themeColor="text2" w:themeShade="40"/>
                  </w:rPr>
                </w:pPr>
              </w:p>
            </w:sdtContent>
          </w:sdt>
          <w:p w14:paraId="66E9B3B3" w14:textId="7987CF61" w:rsidR="00F82E69" w:rsidRPr="004B387E" w:rsidRDefault="00F369A1" w:rsidP="00F82E69">
            <w:pPr>
              <w:pStyle w:val="CVSubHeading"/>
              <w:rPr>
                <w:color w:val="343434" w:themeColor="text2" w:themeShade="40"/>
              </w:rPr>
            </w:pPr>
            <w:r w:rsidRPr="004B387E">
              <w:rPr>
                <w:color w:val="343434" w:themeColor="text2" w:themeShade="40"/>
              </w:rPr>
              <w:t>Affiliations</w:t>
            </w:r>
          </w:p>
          <w:sdt>
            <w:sdtPr>
              <w:rPr>
                <w:color w:val="343434" w:themeColor="text2" w:themeShade="40"/>
              </w:rPr>
              <w:alias w:val="Qualifications"/>
              <w:tag w:val="Qualifications"/>
              <w:id w:val="921532665"/>
              <w:placeholder>
                <w:docPart w:val="540E4BCF6967FC4C9AC74A23D031AE03"/>
              </w:placeholder>
            </w:sdtPr>
            <w:sdtEndPr/>
            <w:sdtContent>
              <w:p w14:paraId="3097F782" w14:textId="50FF0A5F" w:rsidR="00387EFC" w:rsidRPr="004B387E" w:rsidRDefault="00AA6B83" w:rsidP="00F82E69">
                <w:pPr>
                  <w:pStyle w:val="CVSubHeadingText"/>
                  <w:rPr>
                    <w:color w:val="343434" w:themeColor="text2" w:themeShade="40"/>
                  </w:rPr>
                </w:pPr>
                <w:r w:rsidRPr="004B387E">
                  <w:rPr>
                    <w:color w:val="343434" w:themeColor="text2" w:themeShade="40"/>
                  </w:rPr>
                  <w:t>Postdoctoral</w:t>
                </w:r>
                <w:r w:rsidR="00387EFC" w:rsidRPr="004B387E">
                  <w:rPr>
                    <w:color w:val="343434" w:themeColor="text2" w:themeShade="40"/>
                  </w:rPr>
                  <w:t xml:space="preserve"> </w:t>
                </w:r>
                <w:r w:rsidRPr="004B387E">
                  <w:rPr>
                    <w:color w:val="343434" w:themeColor="text2" w:themeShade="40"/>
                  </w:rPr>
                  <w:t>Visiting Fello</w:t>
                </w:r>
                <w:r w:rsidR="00387EFC" w:rsidRPr="004B387E">
                  <w:rPr>
                    <w:color w:val="343434" w:themeColor="text2" w:themeShade="40"/>
                  </w:rPr>
                  <w:t>w</w:t>
                </w:r>
              </w:p>
              <w:p w14:paraId="3F110486" w14:textId="0AE75389" w:rsidR="00387EFC" w:rsidRPr="004B387E" w:rsidRDefault="00387EFC" w:rsidP="00F82E69">
                <w:pPr>
                  <w:pStyle w:val="CVSubHeadingText"/>
                  <w:rPr>
                    <w:color w:val="343434" w:themeColor="text2" w:themeShade="40"/>
                  </w:rPr>
                </w:pPr>
                <w:r w:rsidRPr="004B387E">
                  <w:rPr>
                    <w:color w:val="343434" w:themeColor="text2" w:themeShade="40"/>
                  </w:rPr>
                  <w:t>Department of Mathematics and Statistics</w:t>
                </w:r>
              </w:p>
              <w:p w14:paraId="26EE4ED8" w14:textId="77777777" w:rsidR="00C04F5C" w:rsidRDefault="00F82E69" w:rsidP="00F82E69">
                <w:pPr>
                  <w:pStyle w:val="CVSubHeadingText"/>
                  <w:rPr>
                    <w:color w:val="343434" w:themeColor="text2" w:themeShade="40"/>
                  </w:rPr>
                </w:pPr>
                <w:r w:rsidRPr="004B387E">
                  <w:rPr>
                    <w:color w:val="343434" w:themeColor="text2" w:themeShade="40"/>
                  </w:rPr>
                  <w:t>University of Reading</w:t>
                </w:r>
              </w:p>
              <w:p w14:paraId="046920D4" w14:textId="73267F4B" w:rsidR="00925D8B" w:rsidRDefault="00C86024" w:rsidP="00F82E69">
                <w:pPr>
                  <w:pStyle w:val="CVSubHeadingText"/>
                  <w:rPr>
                    <w:color w:val="343434" w:themeColor="text2" w:themeShade="40"/>
                  </w:rPr>
                </w:pPr>
              </w:p>
            </w:sdtContent>
          </w:sdt>
          <w:p w14:paraId="05E87AF8" w14:textId="5DFA5E72" w:rsidR="00C04F5C" w:rsidRDefault="00C04F5C" w:rsidP="00C04F5C">
            <w:pPr>
              <w:rPr>
                <w:color w:val="343434" w:themeColor="text2" w:themeShade="40"/>
              </w:rPr>
            </w:pPr>
            <w:r>
              <w:rPr>
                <w:noProof/>
              </w:rPr>
              <w:drawing>
                <wp:inline distT="0" distB="0" distL="0" distR="0" wp14:anchorId="69061BC5" wp14:editId="2A644509">
                  <wp:extent cx="1800225" cy="732155"/>
                  <wp:effectExtent l="0" t="0" r="317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uture Stars of Tech-Shortlisted-Logo_Data Scientist copy.jpg"/>
                          <pic:cNvPicPr/>
                        </pic:nvPicPr>
                        <pic:blipFill>
                          <a:blip r:embed="rId12">
                            <a:extLst>
                              <a:ext uri="{28A0092B-C50C-407E-A947-70E740481C1C}">
                                <a14:useLocalDpi xmlns:a14="http://schemas.microsoft.com/office/drawing/2010/main" val="0"/>
                              </a:ext>
                            </a:extLst>
                          </a:blip>
                          <a:stretch>
                            <a:fillRect/>
                          </a:stretch>
                        </pic:blipFill>
                        <pic:spPr>
                          <a:xfrm>
                            <a:off x="0" y="0"/>
                            <a:ext cx="1800225" cy="732155"/>
                          </a:xfrm>
                          <a:prstGeom prst="rect">
                            <a:avLst/>
                          </a:prstGeom>
                        </pic:spPr>
                      </pic:pic>
                    </a:graphicData>
                  </a:graphic>
                </wp:inline>
              </w:drawing>
            </w:r>
          </w:p>
          <w:p w14:paraId="14396698" w14:textId="6B6144C1" w:rsidR="00C04F5C" w:rsidRPr="00C04F5C" w:rsidRDefault="00C04F5C" w:rsidP="00C04F5C"/>
        </w:tc>
        <w:tc>
          <w:tcPr>
            <w:tcW w:w="425" w:type="dxa"/>
          </w:tcPr>
          <w:p w14:paraId="79218ADD" w14:textId="77777777" w:rsidR="00925D8B" w:rsidRPr="00925D8B" w:rsidRDefault="00925D8B" w:rsidP="00925D8B"/>
        </w:tc>
        <w:tc>
          <w:tcPr>
            <w:tcW w:w="6379" w:type="dxa"/>
          </w:tcPr>
          <w:bookmarkStart w:id="12" w:name="KeyData" w:displacedByCustomXml="next"/>
          <w:bookmarkEnd w:id="12" w:displacedByCustomXml="next"/>
          <w:sdt>
            <w:sdtPr>
              <w:rPr>
                <w:color w:val="343434" w:themeColor="text2" w:themeShade="40"/>
              </w:rPr>
              <w:alias w:val="High level description"/>
              <w:tag w:val="High level description"/>
              <w:id w:val="-825361099"/>
              <w:lock w:val="sdtLocked"/>
              <w:placeholder>
                <w:docPart w:val="D8FA0CF26603436BBB090DB15CB2F651"/>
              </w:placeholder>
            </w:sdtPr>
            <w:sdtEndPr/>
            <w:sdtContent>
              <w:p w14:paraId="16D94297" w14:textId="6F94B0FC" w:rsidR="00B813F5" w:rsidRPr="004B387E" w:rsidRDefault="00C86024" w:rsidP="002E5C03">
                <w:pPr>
                  <w:pStyle w:val="CVText"/>
                  <w:rPr>
                    <w:color w:val="343434" w:themeColor="text2" w:themeShade="40"/>
                  </w:rPr>
                </w:pPr>
                <w:sdt>
                  <w:sdtPr>
                    <w:rPr>
                      <w:color w:val="343434" w:themeColor="text2" w:themeShade="40"/>
                    </w:rPr>
                    <w:alias w:val="Value statement"/>
                    <w:tag w:val="Value statement"/>
                    <w:id w:val="-2039188885"/>
                    <w:placeholder>
                      <w:docPart w:val="2CB448D47D48AE4385F62BF02CEFA5CB"/>
                    </w:placeholder>
                    <w:text w:multiLine="1"/>
                  </w:sdtPr>
                  <w:sdtEndPr/>
                  <w:sdtContent>
                    <w:r w:rsidR="002F6FE5" w:rsidRPr="004B387E">
                      <w:rPr>
                        <w:color w:val="343434" w:themeColor="text2" w:themeShade="40"/>
                      </w:rPr>
                      <w:t xml:space="preserve">Kasia has joined Arup in January 2018, after completing PhD in Mathematics at the University of Reading, UK. Since joining Arup, Kasia has worked on several projects involving data cleaning and processing, data visualisation and analysis </w:t>
                    </w:r>
                    <w:r w:rsidR="00C56366">
                      <w:rPr>
                        <w:color w:val="343434" w:themeColor="text2" w:themeShade="40"/>
                      </w:rPr>
                      <w:t>as well as</w:t>
                    </w:r>
                    <w:r w:rsidR="002F6FE5" w:rsidRPr="004B387E">
                      <w:rPr>
                        <w:color w:val="343434" w:themeColor="text2" w:themeShade="40"/>
                      </w:rPr>
                      <w:t xml:space="preserve"> building predictive</w:t>
                    </w:r>
                    <w:r w:rsidR="00C56366">
                      <w:rPr>
                        <w:color w:val="343434" w:themeColor="text2" w:themeShade="40"/>
                      </w:rPr>
                      <w:t xml:space="preserve"> and prescriptive</w:t>
                    </w:r>
                    <w:r w:rsidR="002F6FE5" w:rsidRPr="004B387E">
                      <w:rPr>
                        <w:color w:val="343434" w:themeColor="text2" w:themeShade="40"/>
                      </w:rPr>
                      <w:t xml:space="preserve"> models. Kasia works predominantly in Python</w:t>
                    </w:r>
                    <w:r w:rsidR="00C56366">
                      <w:rPr>
                        <w:color w:val="343434" w:themeColor="text2" w:themeShade="40"/>
                      </w:rPr>
                      <w:t xml:space="preserve"> and </w:t>
                    </w:r>
                    <w:r w:rsidR="0007536A">
                      <w:rPr>
                        <w:color w:val="343434" w:themeColor="text2" w:themeShade="40"/>
                      </w:rPr>
                      <w:t xml:space="preserve">uses </w:t>
                    </w:r>
                    <w:r w:rsidR="00C56366">
                      <w:rPr>
                        <w:color w:val="343434" w:themeColor="text2" w:themeShade="40"/>
                      </w:rPr>
                      <w:t>Amazon Web Services for deployment.</w:t>
                    </w:r>
                  </w:sdtContent>
                </w:sdt>
              </w:p>
            </w:sdtContent>
          </w:sdt>
          <w:tbl>
            <w:tblPr>
              <w:tblStyle w:val="TableGrid"/>
              <w:tblW w:w="63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64"/>
              <w:gridCol w:w="15"/>
            </w:tblGrid>
            <w:tr w:rsidR="004B387E" w:rsidRPr="004B387E" w14:paraId="48FDECD4" w14:textId="77777777" w:rsidTr="00F503EE">
              <w:trPr>
                <w:trHeight w:hRule="exact" w:val="227"/>
              </w:trPr>
              <w:tc>
                <w:tcPr>
                  <w:tcW w:w="6379" w:type="dxa"/>
                  <w:gridSpan w:val="2"/>
                </w:tcPr>
                <w:p w14:paraId="27DC498A" w14:textId="77777777" w:rsidR="004E724F" w:rsidRPr="004B387E" w:rsidRDefault="004E724F" w:rsidP="00B813F5">
                  <w:pPr>
                    <w:pStyle w:val="StyleCVTextLeft-05mmLinespacingsingle"/>
                    <w:rPr>
                      <w:color w:val="343434" w:themeColor="text2" w:themeShade="40"/>
                    </w:rPr>
                  </w:pPr>
                </w:p>
              </w:tc>
            </w:tr>
            <w:tr w:rsidR="004B387E" w:rsidRPr="004B387E" w14:paraId="73A81E48" w14:textId="77777777" w:rsidTr="004209A7">
              <w:trPr>
                <w:trHeight w:hRule="exact" w:val="955"/>
              </w:trPr>
              <w:tc>
                <w:tcPr>
                  <w:tcW w:w="6379" w:type="dxa"/>
                  <w:gridSpan w:val="2"/>
                  <w:shd w:val="pct5" w:color="auto" w:fill="auto"/>
                  <w:tcMar>
                    <w:top w:w="170" w:type="dxa"/>
                    <w:left w:w="170" w:type="dxa"/>
                    <w:bottom w:w="170" w:type="dxa"/>
                    <w:right w:w="57" w:type="dxa"/>
                  </w:tcMar>
                </w:tcPr>
                <w:p w14:paraId="5073559C" w14:textId="328EFB6C" w:rsidR="00B813F5" w:rsidRPr="004B387E" w:rsidRDefault="00C86024" w:rsidP="00310215">
                  <w:pPr>
                    <w:pStyle w:val="CVFrameText"/>
                    <w:rPr>
                      <w:color w:val="343434" w:themeColor="text2" w:themeShade="40"/>
                    </w:rPr>
                  </w:pPr>
                  <w:sdt>
                    <w:sdtPr>
                      <w:rPr>
                        <w:color w:val="343434" w:themeColor="text2" w:themeShade="40"/>
                      </w:rPr>
                      <w:alias w:val="Value statement"/>
                      <w:tag w:val="Value statement"/>
                      <w:id w:val="7058526"/>
                      <w:lock w:val="sdtLocked"/>
                      <w:placeholder>
                        <w:docPart w:val="1B710EF9B1E54AD498A1DC6A9DE32738"/>
                      </w:placeholder>
                      <w:text w:multiLine="1"/>
                    </w:sdtPr>
                    <w:sdtEndPr/>
                    <w:sdtContent>
                      <w:r w:rsidR="002F6FE5" w:rsidRPr="004B387E">
                        <w:rPr>
                          <w:color w:val="343434" w:themeColor="text2" w:themeShade="40"/>
                        </w:rPr>
                        <w:t xml:space="preserve">Towards the end of her PhD, Kasia became interested in the field of data science. She is particularly interested in the mathematics behind machine learning algorithms. </w:t>
                      </w:r>
                    </w:sdtContent>
                  </w:sdt>
                </w:p>
              </w:tc>
            </w:tr>
            <w:tr w:rsidR="004B387E" w:rsidRPr="004B387E" w14:paraId="470C2BC2" w14:textId="77777777" w:rsidTr="00603997">
              <w:trPr>
                <w:trHeight w:hRule="exact" w:val="340"/>
              </w:trPr>
              <w:tc>
                <w:tcPr>
                  <w:tcW w:w="6379" w:type="dxa"/>
                  <w:gridSpan w:val="2"/>
                </w:tcPr>
                <w:p w14:paraId="139E9D7B" w14:textId="77777777" w:rsidR="004E724F" w:rsidRPr="004B387E" w:rsidRDefault="004A5B22" w:rsidP="00B61080">
                  <w:pPr>
                    <w:pStyle w:val="StyleCVTextLinespacingsingle"/>
                    <w:rPr>
                      <w:color w:val="343434" w:themeColor="text2" w:themeShade="40"/>
                      <w:sz w:val="2"/>
                      <w:szCs w:val="2"/>
                    </w:rPr>
                  </w:pPr>
                  <w:r w:rsidRPr="004B387E">
                    <w:rPr>
                      <w:color w:val="343434" w:themeColor="text2" w:themeShade="40"/>
                      <w:sz w:val="2"/>
                      <w:szCs w:val="2"/>
                    </w:rPr>
                    <w:t xml:space="preserve"> </w:t>
                  </w:r>
                </w:p>
              </w:tc>
            </w:tr>
            <w:tr w:rsidR="004B387E" w:rsidRPr="004B387E" w14:paraId="0D0A0432" w14:textId="77777777" w:rsidTr="000904E7">
              <w:trPr>
                <w:gridAfter w:val="1"/>
                <w:wAfter w:w="10" w:type="dxa"/>
                <w:trHeight w:val="2835"/>
              </w:trPr>
              <w:tc>
                <w:tcPr>
                  <w:tcW w:w="6364" w:type="dxa"/>
                  <w:tcMar>
                    <w:left w:w="0" w:type="dxa"/>
                    <w:right w:w="0" w:type="dxa"/>
                  </w:tcMar>
                </w:tcPr>
                <w:p w14:paraId="08B6EDF5" w14:textId="6AD4DC7E" w:rsidR="00BA3ABE" w:rsidRPr="004B387E" w:rsidRDefault="00AA6B83" w:rsidP="005924DC">
                  <w:pPr>
                    <w:pStyle w:val="CVText"/>
                    <w:rPr>
                      <w:b/>
                      <w:color w:val="343434" w:themeColor="text2" w:themeShade="40"/>
                      <w:sz w:val="28"/>
                      <w:szCs w:val="28"/>
                    </w:rPr>
                  </w:pPr>
                  <w:bookmarkStart w:id="13" w:name="Text"/>
                  <w:bookmarkStart w:id="14" w:name="QuickMark"/>
                  <w:bookmarkEnd w:id="13"/>
                  <w:bookmarkEnd w:id="14"/>
                  <w:r w:rsidRPr="004B387E">
                    <w:rPr>
                      <w:b/>
                      <w:color w:val="343434" w:themeColor="text2" w:themeShade="40"/>
                      <w:sz w:val="28"/>
                      <w:szCs w:val="28"/>
                    </w:rPr>
                    <w:t>Arup projects:</w:t>
                  </w:r>
                </w:p>
                <w:p w14:paraId="08D595D6" w14:textId="36871D06" w:rsidR="0096211A" w:rsidRPr="004B387E" w:rsidRDefault="0096211A" w:rsidP="0096211A">
                  <w:pPr>
                    <w:pStyle w:val="CVText"/>
                    <w:rPr>
                      <w:b/>
                      <w:color w:val="343434" w:themeColor="text2" w:themeShade="40"/>
                    </w:rPr>
                  </w:pPr>
                  <w:r>
                    <w:rPr>
                      <w:b/>
                      <w:color w:val="343434" w:themeColor="text2" w:themeShade="40"/>
                    </w:rPr>
                    <w:t>City Modelling</w:t>
                  </w:r>
                  <w:r w:rsidR="00C56366">
                    <w:rPr>
                      <w:b/>
                      <w:color w:val="343434" w:themeColor="text2" w:themeShade="40"/>
                    </w:rPr>
                    <w:t xml:space="preserve"> Lab</w:t>
                  </w:r>
                  <w:r w:rsidRPr="004B387E">
                    <w:rPr>
                      <w:b/>
                      <w:color w:val="343434" w:themeColor="text2" w:themeShade="40"/>
                    </w:rPr>
                    <w:t xml:space="preserve"> [</w:t>
                  </w:r>
                  <w:r w:rsidRPr="0096211A">
                    <w:rPr>
                      <w:b/>
                      <w:i/>
                      <w:iCs/>
                      <w:color w:val="343434" w:themeColor="text2" w:themeShade="40"/>
                    </w:rPr>
                    <w:t>July 2019</w:t>
                  </w:r>
                  <w:r>
                    <w:rPr>
                      <w:b/>
                      <w:i/>
                      <w:iCs/>
                      <w:color w:val="343434" w:themeColor="text2" w:themeShade="40"/>
                    </w:rPr>
                    <w:t xml:space="preserve"> - Ongoing</w:t>
                  </w:r>
                  <w:r w:rsidRPr="004B387E">
                    <w:rPr>
                      <w:b/>
                      <w:color w:val="343434" w:themeColor="text2" w:themeShade="40"/>
                    </w:rPr>
                    <w:t>]</w:t>
                  </w:r>
                </w:p>
                <w:p w14:paraId="1249E3DC" w14:textId="52420638" w:rsidR="0054041D" w:rsidRDefault="0096211A" w:rsidP="00606F89">
                  <w:pPr>
                    <w:pStyle w:val="CVText"/>
                    <w:rPr>
                      <w:color w:val="343434" w:themeColor="text2" w:themeShade="40"/>
                    </w:rPr>
                  </w:pPr>
                  <w:r w:rsidRPr="004B387E">
                    <w:rPr>
                      <w:color w:val="343434" w:themeColor="text2" w:themeShade="40"/>
                    </w:rPr>
                    <w:t xml:space="preserve">Kasia </w:t>
                  </w:r>
                  <w:r w:rsidR="00D636A8">
                    <w:rPr>
                      <w:color w:val="343434" w:themeColor="text2" w:themeShade="40"/>
                    </w:rPr>
                    <w:t>is working with a</w:t>
                  </w:r>
                  <w:r w:rsidR="0054041D">
                    <w:rPr>
                      <w:color w:val="343434" w:themeColor="text2" w:themeShade="40"/>
                    </w:rPr>
                    <w:t xml:space="preserve">n </w:t>
                  </w:r>
                  <w:r w:rsidR="00D636A8">
                    <w:rPr>
                      <w:color w:val="343434" w:themeColor="text2" w:themeShade="40"/>
                    </w:rPr>
                    <w:t xml:space="preserve">Agent-Based Model (ABM) </w:t>
                  </w:r>
                  <w:r w:rsidR="00901081">
                    <w:rPr>
                      <w:color w:val="343434" w:themeColor="text2" w:themeShade="40"/>
                    </w:rPr>
                    <w:t>which uses</w:t>
                  </w:r>
                  <w:r w:rsidR="00D636A8">
                    <w:rPr>
                      <w:color w:val="343434" w:themeColor="text2" w:themeShade="40"/>
                    </w:rPr>
                    <w:t xml:space="preserve"> the Java-based </w:t>
                  </w:r>
                  <w:proofErr w:type="spellStart"/>
                  <w:r w:rsidR="00D636A8">
                    <w:rPr>
                      <w:color w:val="343434" w:themeColor="text2" w:themeShade="40"/>
                    </w:rPr>
                    <w:t>MATSim</w:t>
                  </w:r>
                  <w:proofErr w:type="spellEnd"/>
                  <w:r w:rsidR="00D636A8">
                    <w:rPr>
                      <w:color w:val="343434" w:themeColor="text2" w:themeShade="40"/>
                    </w:rPr>
                    <w:t xml:space="preserve"> framework to simulate travel behaviour.</w:t>
                  </w:r>
                  <w:r w:rsidR="0054041D">
                    <w:rPr>
                      <w:color w:val="343434" w:themeColor="text2" w:themeShade="40"/>
                    </w:rPr>
                    <w:t xml:space="preserve"> Kasia is part of the core technical team, working on running and developing the models. She has also worked on a novel way to validate the behaviour of the individual agents in the models using GPS data, this work was accepted to two conferences and summarised in this </w:t>
                  </w:r>
                  <w:hyperlink r:id="rId13" w:history="1">
                    <w:r w:rsidR="0054041D" w:rsidRPr="0054041D">
                      <w:rPr>
                        <w:rStyle w:val="Hyperlink"/>
                      </w:rPr>
                      <w:t>blog p</w:t>
                    </w:r>
                    <w:r w:rsidR="0054041D" w:rsidRPr="0054041D">
                      <w:rPr>
                        <w:rStyle w:val="Hyperlink"/>
                      </w:rPr>
                      <w:t>o</w:t>
                    </w:r>
                    <w:r w:rsidR="0054041D" w:rsidRPr="0054041D">
                      <w:rPr>
                        <w:rStyle w:val="Hyperlink"/>
                      </w:rPr>
                      <w:t>st</w:t>
                    </w:r>
                  </w:hyperlink>
                  <w:r w:rsidR="0054041D">
                    <w:rPr>
                      <w:color w:val="343434" w:themeColor="text2" w:themeShade="40"/>
                    </w:rPr>
                    <w:t>.</w:t>
                  </w:r>
                </w:p>
                <w:p w14:paraId="4C7ACAEF" w14:textId="18C9B79C" w:rsidR="004F5B62" w:rsidRPr="0096211A" w:rsidRDefault="0054041D" w:rsidP="00606F89">
                  <w:pPr>
                    <w:pStyle w:val="CVText"/>
                    <w:rPr>
                      <w:color w:val="343434" w:themeColor="text2" w:themeShade="40"/>
                    </w:rPr>
                  </w:pPr>
                  <w:r>
                    <w:rPr>
                      <w:color w:val="343434" w:themeColor="text2" w:themeShade="40"/>
                    </w:rPr>
                    <w:t xml:space="preserve">Kasia has also </w:t>
                  </w:r>
                  <w:r w:rsidR="001B7D09">
                    <w:rPr>
                      <w:color w:val="343434" w:themeColor="text2" w:themeShade="40"/>
                    </w:rPr>
                    <w:t>done</w:t>
                  </w:r>
                  <w:r>
                    <w:rPr>
                      <w:color w:val="343434" w:themeColor="text2" w:themeShade="40"/>
                    </w:rPr>
                    <w:t xml:space="preserve"> extensive</w:t>
                  </w:r>
                  <w:r w:rsidR="001B7D09">
                    <w:rPr>
                      <w:color w:val="343434" w:themeColor="text2" w:themeShade="40"/>
                    </w:rPr>
                    <w:t xml:space="preserve"> work</w:t>
                  </w:r>
                  <w:r>
                    <w:rPr>
                      <w:color w:val="343434" w:themeColor="text2" w:themeShade="40"/>
                    </w:rPr>
                    <w:t xml:space="preserve"> on the process which generates networks (infrastructure and public transport available to </w:t>
                  </w:r>
                  <w:r w:rsidR="001B7D09">
                    <w:rPr>
                      <w:color w:val="343434" w:themeColor="text2" w:themeShade="40"/>
                    </w:rPr>
                    <w:t>the agents in the model) using graph representations of OSM (Open Street Map) and GTFS (General Transit Feed Specification) data. Her aim in this work is to replace the current process by a more scalable and dynamic one.</w:t>
                  </w:r>
                </w:p>
                <w:p w14:paraId="46F1AAEC" w14:textId="56DF7B59" w:rsidR="00387EFC" w:rsidRPr="004B387E" w:rsidRDefault="00387EFC" w:rsidP="00606F89">
                  <w:pPr>
                    <w:pStyle w:val="CVText"/>
                    <w:rPr>
                      <w:b/>
                      <w:color w:val="343434" w:themeColor="text2" w:themeShade="40"/>
                    </w:rPr>
                  </w:pPr>
                  <w:proofErr w:type="spellStart"/>
                  <w:r w:rsidRPr="004B387E">
                    <w:rPr>
                      <w:b/>
                      <w:color w:val="343434" w:themeColor="text2" w:themeShade="40"/>
                    </w:rPr>
                    <w:t>MoMo</w:t>
                  </w:r>
                  <w:proofErr w:type="spellEnd"/>
                  <w:r w:rsidRPr="004B387E">
                    <w:rPr>
                      <w:b/>
                      <w:color w:val="343434" w:themeColor="text2" w:themeShade="40"/>
                    </w:rPr>
                    <w:t xml:space="preserve"> Inference, Movement Insight [</w:t>
                  </w:r>
                  <w:r w:rsidR="00962144" w:rsidRPr="0096211A">
                    <w:rPr>
                      <w:b/>
                      <w:i/>
                      <w:iCs/>
                      <w:color w:val="343434" w:themeColor="text2" w:themeShade="40"/>
                    </w:rPr>
                    <w:t xml:space="preserve">September 2018 </w:t>
                  </w:r>
                  <w:r w:rsidR="0096211A" w:rsidRPr="0096211A">
                    <w:rPr>
                      <w:b/>
                      <w:i/>
                      <w:iCs/>
                      <w:color w:val="343434" w:themeColor="text2" w:themeShade="40"/>
                    </w:rPr>
                    <w:t>–</w:t>
                  </w:r>
                  <w:r w:rsidR="00962144" w:rsidRPr="0096211A">
                    <w:rPr>
                      <w:b/>
                      <w:i/>
                      <w:iCs/>
                      <w:color w:val="343434" w:themeColor="text2" w:themeShade="40"/>
                    </w:rPr>
                    <w:t xml:space="preserve"> </w:t>
                  </w:r>
                  <w:r w:rsidR="0096211A">
                    <w:rPr>
                      <w:b/>
                      <w:i/>
                      <w:iCs/>
                      <w:color w:val="343434" w:themeColor="text2" w:themeShade="40"/>
                    </w:rPr>
                    <w:t>July</w:t>
                  </w:r>
                  <w:r w:rsidR="0096211A" w:rsidRPr="0096211A">
                    <w:rPr>
                      <w:b/>
                      <w:i/>
                      <w:iCs/>
                      <w:color w:val="343434" w:themeColor="text2" w:themeShade="40"/>
                    </w:rPr>
                    <w:t xml:space="preserve"> 2019</w:t>
                  </w:r>
                  <w:r w:rsidRPr="004B387E">
                    <w:rPr>
                      <w:b/>
                      <w:color w:val="343434" w:themeColor="text2" w:themeShade="40"/>
                    </w:rPr>
                    <w:t>]</w:t>
                  </w:r>
                </w:p>
                <w:p w14:paraId="3578CB0F" w14:textId="0F414194" w:rsidR="00BA09B2" w:rsidRPr="004B387E" w:rsidRDefault="00C81BCF" w:rsidP="00606F89">
                  <w:pPr>
                    <w:pStyle w:val="CVText"/>
                    <w:rPr>
                      <w:color w:val="343434" w:themeColor="text2" w:themeShade="40"/>
                    </w:rPr>
                  </w:pPr>
                  <w:r w:rsidRPr="004B387E">
                    <w:rPr>
                      <w:color w:val="343434" w:themeColor="text2" w:themeShade="40"/>
                    </w:rPr>
                    <w:t>Kasia has been working on testing</w:t>
                  </w:r>
                  <w:r w:rsidR="00BA09B2" w:rsidRPr="004B387E">
                    <w:rPr>
                      <w:color w:val="343434" w:themeColor="text2" w:themeShade="40"/>
                    </w:rPr>
                    <w:t xml:space="preserve"> </w:t>
                  </w:r>
                  <w:r w:rsidRPr="004B387E">
                    <w:rPr>
                      <w:color w:val="343434" w:themeColor="text2" w:themeShade="40"/>
                    </w:rPr>
                    <w:t>methodologies and improving performance of the analysis</w:t>
                  </w:r>
                  <w:r w:rsidR="00BA09B2" w:rsidRPr="004B387E">
                    <w:rPr>
                      <w:color w:val="343434" w:themeColor="text2" w:themeShade="40"/>
                    </w:rPr>
                    <w:t xml:space="preserve"> algorithm</w:t>
                  </w:r>
                  <w:r w:rsidRPr="004B387E">
                    <w:rPr>
                      <w:color w:val="343434" w:themeColor="text2" w:themeShade="40"/>
                    </w:rPr>
                    <w:t xml:space="preserve"> which is used to infer details about trips and modes of individuals using GPS data collected through the Mobility Mosaic (</w:t>
                  </w:r>
                  <w:proofErr w:type="spellStart"/>
                  <w:r w:rsidRPr="004B387E">
                    <w:rPr>
                      <w:color w:val="343434" w:themeColor="text2" w:themeShade="40"/>
                    </w:rPr>
                    <w:t>MoMo</w:t>
                  </w:r>
                  <w:proofErr w:type="spellEnd"/>
                  <w:r w:rsidRPr="004B387E">
                    <w:rPr>
                      <w:color w:val="343434" w:themeColor="text2" w:themeShade="40"/>
                    </w:rPr>
                    <w:t>) app.</w:t>
                  </w:r>
                  <w:r w:rsidR="00BA09B2" w:rsidRPr="004B387E">
                    <w:rPr>
                      <w:color w:val="343434" w:themeColor="text2" w:themeShade="40"/>
                    </w:rPr>
                    <w:t xml:space="preserve"> She has designed and sourced the </w:t>
                  </w:r>
                  <w:r w:rsidR="004D0E28" w:rsidRPr="004B387E">
                    <w:rPr>
                      <w:color w:val="343434" w:themeColor="text2" w:themeShade="40"/>
                    </w:rPr>
                    <w:t xml:space="preserve">validation </w:t>
                  </w:r>
                  <w:r w:rsidR="00BA09B2" w:rsidRPr="004B387E">
                    <w:rPr>
                      <w:color w:val="343434" w:themeColor="text2" w:themeShade="40"/>
                    </w:rPr>
                    <w:t>data</w:t>
                  </w:r>
                  <w:r w:rsidR="004D0E28" w:rsidRPr="004B387E">
                    <w:rPr>
                      <w:color w:val="343434" w:themeColor="text2" w:themeShade="40"/>
                    </w:rPr>
                    <w:t xml:space="preserve"> which can now be used to train machine learning models in the next phase of development.</w:t>
                  </w:r>
                  <w:r w:rsidR="0096211A">
                    <w:rPr>
                      <w:color w:val="343434" w:themeColor="text2" w:themeShade="40"/>
                    </w:rPr>
                    <w:t xml:space="preserve"> She has also designed and implemented a system of Python scripts to process the collected data and test the inference algorithm in a continuous feedback loop.</w:t>
                  </w:r>
                </w:p>
                <w:p w14:paraId="4082EFAD" w14:textId="231ACC06" w:rsidR="00962144" w:rsidRPr="004B387E" w:rsidRDefault="00962144" w:rsidP="00606F89">
                  <w:pPr>
                    <w:pStyle w:val="CVText"/>
                    <w:rPr>
                      <w:b/>
                      <w:color w:val="343434" w:themeColor="text2" w:themeShade="40"/>
                    </w:rPr>
                  </w:pPr>
                  <w:r w:rsidRPr="004B387E">
                    <w:rPr>
                      <w:b/>
                      <w:color w:val="343434" w:themeColor="text2" w:themeShade="40"/>
                    </w:rPr>
                    <w:t>Digital Disruption [</w:t>
                  </w:r>
                  <w:r w:rsidRPr="0096211A">
                    <w:rPr>
                      <w:b/>
                      <w:i/>
                      <w:iCs/>
                      <w:color w:val="343434" w:themeColor="text2" w:themeShade="40"/>
                    </w:rPr>
                    <w:t>September 201</w:t>
                  </w:r>
                  <w:r w:rsidR="0067669B" w:rsidRPr="0096211A">
                    <w:rPr>
                      <w:b/>
                      <w:i/>
                      <w:iCs/>
                      <w:color w:val="343434" w:themeColor="text2" w:themeShade="40"/>
                    </w:rPr>
                    <w:t>8</w:t>
                  </w:r>
                  <w:r w:rsidRPr="0096211A">
                    <w:rPr>
                      <w:b/>
                      <w:i/>
                      <w:iCs/>
                      <w:color w:val="343434" w:themeColor="text2" w:themeShade="40"/>
                    </w:rPr>
                    <w:t xml:space="preserve"> - Ongoing</w:t>
                  </w:r>
                  <w:r w:rsidRPr="004B387E">
                    <w:rPr>
                      <w:b/>
                      <w:color w:val="343434" w:themeColor="text2" w:themeShade="40"/>
                    </w:rPr>
                    <w:t>]</w:t>
                  </w:r>
                </w:p>
                <w:p w14:paraId="7AE153E6" w14:textId="62AD8A8B" w:rsidR="009C47A8" w:rsidRPr="004B387E" w:rsidRDefault="009C47A8" w:rsidP="00606F89">
                  <w:pPr>
                    <w:pStyle w:val="CVText"/>
                    <w:rPr>
                      <w:color w:val="343434" w:themeColor="text2" w:themeShade="40"/>
                    </w:rPr>
                  </w:pPr>
                  <w:r w:rsidRPr="004B387E">
                    <w:rPr>
                      <w:color w:val="343434" w:themeColor="text2" w:themeShade="40"/>
                    </w:rPr>
                    <w:t xml:space="preserve">Kasia is involved with the Digital Disruption group who take it upon themselves to educate colleagues across Arup in various Digital topics. Kasia was involved in the production and delivery of a workshop on computer vision which introduced various methods to process </w:t>
                  </w:r>
                  <w:r w:rsidR="00986121" w:rsidRPr="004B387E">
                    <w:rPr>
                      <w:color w:val="343434" w:themeColor="text2" w:themeShade="40"/>
                    </w:rPr>
                    <w:t>images</w:t>
                  </w:r>
                  <w:r w:rsidR="00BA09B2" w:rsidRPr="004B387E">
                    <w:rPr>
                      <w:color w:val="343434" w:themeColor="text2" w:themeShade="40"/>
                    </w:rPr>
                    <w:t xml:space="preserve"> and explained use of </w:t>
                  </w:r>
                  <w:proofErr w:type="spellStart"/>
                  <w:r w:rsidR="00BA09B2" w:rsidRPr="004B387E">
                    <w:rPr>
                      <w:color w:val="343434" w:themeColor="text2" w:themeShade="40"/>
                    </w:rPr>
                    <w:t>Tensorflow</w:t>
                  </w:r>
                  <w:proofErr w:type="spellEnd"/>
                  <w:r w:rsidR="00BA09B2" w:rsidRPr="004B387E">
                    <w:rPr>
                      <w:color w:val="343434" w:themeColor="text2" w:themeShade="40"/>
                    </w:rPr>
                    <w:t xml:space="preserve"> using </w:t>
                  </w:r>
                  <w:proofErr w:type="spellStart"/>
                  <w:r w:rsidR="00BA09B2" w:rsidRPr="004B387E">
                    <w:rPr>
                      <w:color w:val="343434" w:themeColor="text2" w:themeShade="40"/>
                    </w:rPr>
                    <w:t>Keras</w:t>
                  </w:r>
                  <w:proofErr w:type="spellEnd"/>
                  <w:r w:rsidR="0096211A">
                    <w:rPr>
                      <w:color w:val="343434" w:themeColor="text2" w:themeShade="40"/>
                    </w:rPr>
                    <w:t xml:space="preserve"> in Python</w:t>
                  </w:r>
                  <w:r w:rsidR="00BA09B2" w:rsidRPr="004B387E">
                    <w:rPr>
                      <w:color w:val="343434" w:themeColor="text2" w:themeShade="40"/>
                    </w:rPr>
                    <w:t xml:space="preserve">. She has also given several seminar-type talks in the Roadshow series of this </w:t>
                  </w:r>
                  <w:r w:rsidR="00B32BAA" w:rsidRPr="004B387E">
                    <w:rPr>
                      <w:color w:val="343434" w:themeColor="text2" w:themeShade="40"/>
                    </w:rPr>
                    <w:t>initiative</w:t>
                  </w:r>
                  <w:r w:rsidR="00BA09B2" w:rsidRPr="004B387E">
                    <w:rPr>
                      <w:color w:val="343434" w:themeColor="text2" w:themeShade="40"/>
                    </w:rPr>
                    <w:t>.</w:t>
                  </w:r>
                </w:p>
                <w:p w14:paraId="11297F12" w14:textId="14B29A42" w:rsidR="00BA09B2" w:rsidRPr="004B387E" w:rsidRDefault="00BA09B2" w:rsidP="00BA09B2">
                  <w:pPr>
                    <w:pStyle w:val="CVText"/>
                    <w:rPr>
                      <w:b/>
                      <w:bCs/>
                      <w:color w:val="343434" w:themeColor="text2" w:themeShade="40"/>
                    </w:rPr>
                  </w:pPr>
                  <w:r w:rsidRPr="004B387E">
                    <w:rPr>
                      <w:b/>
                      <w:bCs/>
                      <w:color w:val="343434" w:themeColor="text2" w:themeShade="40"/>
                    </w:rPr>
                    <w:t>Unlocking the potential of natural flood management with machine learning - phase 2</w:t>
                  </w:r>
                  <w:r w:rsidRPr="004B387E">
                    <w:rPr>
                      <w:b/>
                      <w:color w:val="343434" w:themeColor="text2" w:themeShade="40"/>
                    </w:rPr>
                    <w:t xml:space="preserve">, </w:t>
                  </w:r>
                  <w:hyperlink r:id="rId14" w:history="1">
                    <w:proofErr w:type="spellStart"/>
                    <w:r w:rsidRPr="004B387E">
                      <w:rPr>
                        <w:rStyle w:val="Hyperlink"/>
                        <w:b/>
                        <w:color w:val="343434" w:themeColor="text2" w:themeShade="40"/>
                      </w:rPr>
                      <w:t>IiA</w:t>
                    </w:r>
                    <w:proofErr w:type="spellEnd"/>
                  </w:hyperlink>
                  <w:r w:rsidRPr="004B387E">
                    <w:rPr>
                      <w:b/>
                      <w:color w:val="343434" w:themeColor="text2" w:themeShade="40"/>
                    </w:rPr>
                    <w:t xml:space="preserve"> [</w:t>
                  </w:r>
                  <w:r w:rsidRPr="0096211A">
                    <w:rPr>
                      <w:b/>
                      <w:i/>
                      <w:iCs/>
                      <w:color w:val="343434" w:themeColor="text2" w:themeShade="40"/>
                    </w:rPr>
                    <w:t>January 2019 – March 2019</w:t>
                  </w:r>
                  <w:r w:rsidRPr="004B387E">
                    <w:rPr>
                      <w:b/>
                      <w:color w:val="343434" w:themeColor="text2" w:themeShade="40"/>
                    </w:rPr>
                    <w:t>]</w:t>
                  </w:r>
                </w:p>
                <w:p w14:paraId="412A1555" w14:textId="49290795" w:rsidR="00BA09B2" w:rsidRPr="004B387E" w:rsidRDefault="00BA09B2" w:rsidP="00606F89">
                  <w:pPr>
                    <w:pStyle w:val="CVText"/>
                    <w:rPr>
                      <w:color w:val="343434" w:themeColor="text2" w:themeShade="40"/>
                    </w:rPr>
                  </w:pPr>
                  <w:r w:rsidRPr="004B387E">
                    <w:rPr>
                      <w:color w:val="343434" w:themeColor="text2" w:themeShade="40"/>
                    </w:rPr>
                    <w:t xml:space="preserve">Kasia was a part of a team working on automating processes leading to placing flood prevention solutions in a defined area. She was in charge of creating the optimisation model which, given an input of elevation and river stream data and a generated data on possible dam locations and their volumes, decided on the </w:t>
                  </w:r>
                  <w:r w:rsidRPr="004B387E">
                    <w:rPr>
                      <w:color w:val="343434" w:themeColor="text2" w:themeShade="40"/>
                    </w:rPr>
                    <w:lastRenderedPageBreak/>
                    <w:t>optimal dam placements.</w:t>
                  </w:r>
                  <w:r w:rsidR="0096211A">
                    <w:rPr>
                      <w:color w:val="343434" w:themeColor="text2" w:themeShade="40"/>
                    </w:rPr>
                    <w:t xml:space="preserve"> The optimisation model was written using a Python package called </w:t>
                  </w:r>
                  <w:proofErr w:type="spellStart"/>
                  <w:r w:rsidR="0096211A">
                    <w:rPr>
                      <w:color w:val="343434" w:themeColor="text2" w:themeShade="40"/>
                    </w:rPr>
                    <w:t>Pyomo</w:t>
                  </w:r>
                  <w:proofErr w:type="spellEnd"/>
                  <w:r w:rsidR="0096211A">
                    <w:rPr>
                      <w:color w:val="343434" w:themeColor="text2" w:themeShade="40"/>
                    </w:rPr>
                    <w:t>.</w:t>
                  </w:r>
                </w:p>
                <w:p w14:paraId="6D58EEF3" w14:textId="7F7A4639" w:rsidR="00387EFC" w:rsidRPr="004B387E" w:rsidRDefault="00387EFC" w:rsidP="00606F89">
                  <w:pPr>
                    <w:pStyle w:val="CVText"/>
                    <w:rPr>
                      <w:b/>
                      <w:color w:val="343434" w:themeColor="text2" w:themeShade="40"/>
                    </w:rPr>
                  </w:pPr>
                  <w:r w:rsidRPr="004B387E">
                    <w:rPr>
                      <w:b/>
                      <w:color w:val="343434" w:themeColor="text2" w:themeShade="40"/>
                    </w:rPr>
                    <w:t xml:space="preserve">Arup Data Visualisation Repository, </w:t>
                  </w:r>
                  <w:hyperlink r:id="rId15" w:history="1">
                    <w:proofErr w:type="spellStart"/>
                    <w:r w:rsidRPr="004B387E">
                      <w:rPr>
                        <w:rStyle w:val="Hyperlink"/>
                        <w:b/>
                        <w:color w:val="343434" w:themeColor="text2" w:themeShade="40"/>
                      </w:rPr>
                      <w:t>IiA</w:t>
                    </w:r>
                    <w:proofErr w:type="spellEnd"/>
                  </w:hyperlink>
                  <w:r w:rsidRPr="004B387E">
                    <w:rPr>
                      <w:b/>
                      <w:color w:val="343434" w:themeColor="text2" w:themeShade="40"/>
                    </w:rPr>
                    <w:t xml:space="preserve"> [</w:t>
                  </w:r>
                  <w:r w:rsidR="00962144" w:rsidRPr="0096211A">
                    <w:rPr>
                      <w:b/>
                      <w:i/>
                      <w:iCs/>
                      <w:color w:val="343434" w:themeColor="text2" w:themeShade="40"/>
                    </w:rPr>
                    <w:t xml:space="preserve">November 2018 </w:t>
                  </w:r>
                  <w:r w:rsidR="00BA09B2" w:rsidRPr="0096211A">
                    <w:rPr>
                      <w:b/>
                      <w:i/>
                      <w:iCs/>
                      <w:color w:val="343434" w:themeColor="text2" w:themeShade="40"/>
                    </w:rPr>
                    <w:t>–</w:t>
                  </w:r>
                  <w:r w:rsidR="00962144" w:rsidRPr="0096211A">
                    <w:rPr>
                      <w:b/>
                      <w:i/>
                      <w:iCs/>
                      <w:color w:val="343434" w:themeColor="text2" w:themeShade="40"/>
                    </w:rPr>
                    <w:t xml:space="preserve"> </w:t>
                  </w:r>
                  <w:r w:rsidR="00BA09B2" w:rsidRPr="0096211A">
                    <w:rPr>
                      <w:b/>
                      <w:i/>
                      <w:iCs/>
                      <w:color w:val="343434" w:themeColor="text2" w:themeShade="40"/>
                    </w:rPr>
                    <w:t>March 2019</w:t>
                  </w:r>
                  <w:r w:rsidRPr="004B387E">
                    <w:rPr>
                      <w:b/>
                      <w:color w:val="343434" w:themeColor="text2" w:themeShade="40"/>
                    </w:rPr>
                    <w:t>]</w:t>
                  </w:r>
                </w:p>
                <w:p w14:paraId="62217BC4" w14:textId="20B360F8" w:rsidR="009C47A8" w:rsidRPr="004B387E" w:rsidRDefault="009C47A8" w:rsidP="00606F89">
                  <w:pPr>
                    <w:pStyle w:val="CVText"/>
                    <w:rPr>
                      <w:color w:val="343434" w:themeColor="text2" w:themeShade="40"/>
                    </w:rPr>
                  </w:pPr>
                  <w:r w:rsidRPr="004B387E">
                    <w:rPr>
                      <w:color w:val="343434" w:themeColor="text2" w:themeShade="40"/>
                    </w:rPr>
                    <w:t xml:space="preserve">Kasia is managing the above internal project. She is also responsible for the content design and quality of the code of the resulting </w:t>
                  </w:r>
                  <w:r w:rsidR="0096211A">
                    <w:rPr>
                      <w:color w:val="343434" w:themeColor="text2" w:themeShade="40"/>
                    </w:rPr>
                    <w:t>P</w:t>
                  </w:r>
                  <w:r w:rsidRPr="004B387E">
                    <w:rPr>
                      <w:color w:val="343434" w:themeColor="text2" w:themeShade="40"/>
                    </w:rPr>
                    <w:t>ython package, which will help make visual outputs of analysis automated and standardised.</w:t>
                  </w:r>
                </w:p>
                <w:p w14:paraId="3A499ED7" w14:textId="571CC82E" w:rsidR="00387EFC" w:rsidRPr="004B387E" w:rsidRDefault="00387EFC" w:rsidP="00606F89">
                  <w:pPr>
                    <w:pStyle w:val="CVText"/>
                    <w:rPr>
                      <w:b/>
                      <w:color w:val="343434" w:themeColor="text2" w:themeShade="40"/>
                    </w:rPr>
                  </w:pPr>
                  <w:r w:rsidRPr="004B387E">
                    <w:rPr>
                      <w:b/>
                      <w:color w:val="343434" w:themeColor="text2" w:themeShade="40"/>
                    </w:rPr>
                    <w:t>British Library User Research [</w:t>
                  </w:r>
                  <w:r w:rsidR="00962144" w:rsidRPr="0096211A">
                    <w:rPr>
                      <w:b/>
                      <w:i/>
                      <w:iCs/>
                      <w:color w:val="343434" w:themeColor="text2" w:themeShade="40"/>
                    </w:rPr>
                    <w:t>September 2018 - November 2018</w:t>
                  </w:r>
                  <w:r w:rsidRPr="004B387E">
                    <w:rPr>
                      <w:b/>
                      <w:color w:val="343434" w:themeColor="text2" w:themeShade="40"/>
                    </w:rPr>
                    <w:t>]</w:t>
                  </w:r>
                </w:p>
                <w:p w14:paraId="063875EA" w14:textId="107434D6" w:rsidR="009C47A8" w:rsidRPr="004B387E" w:rsidRDefault="009C47A8" w:rsidP="00606F89">
                  <w:pPr>
                    <w:pStyle w:val="CVText"/>
                    <w:rPr>
                      <w:color w:val="343434" w:themeColor="text2" w:themeShade="40"/>
                    </w:rPr>
                  </w:pPr>
                  <w:r w:rsidRPr="004B387E">
                    <w:rPr>
                      <w:color w:val="343434" w:themeColor="text2" w:themeShade="40"/>
                    </w:rPr>
                    <w:t>Kasia helped in preparing and securing the bid for this work. She subsequently worked on discovering, gathering and scraping relevant data</w:t>
                  </w:r>
                  <w:r w:rsidR="0096211A">
                    <w:rPr>
                      <w:color w:val="343434" w:themeColor="text2" w:themeShade="40"/>
                    </w:rPr>
                    <w:t xml:space="preserve"> coming from different sources – most of which were timeseries data, e.g. Google Web page analytics data, building sensor data, events data.</w:t>
                  </w:r>
                  <w:r w:rsidRPr="004B387E">
                    <w:rPr>
                      <w:color w:val="343434" w:themeColor="text2" w:themeShade="40"/>
                    </w:rPr>
                    <w:t xml:space="preserve"> </w:t>
                  </w:r>
                  <w:r w:rsidR="0096211A">
                    <w:rPr>
                      <w:color w:val="343434" w:themeColor="text2" w:themeShade="40"/>
                    </w:rPr>
                    <w:t>She</w:t>
                  </w:r>
                  <w:r w:rsidRPr="004B387E">
                    <w:rPr>
                      <w:color w:val="343434" w:themeColor="text2" w:themeShade="40"/>
                    </w:rPr>
                    <w:t xml:space="preserve"> </w:t>
                  </w:r>
                  <w:r w:rsidR="0096211A">
                    <w:rPr>
                      <w:color w:val="343434" w:themeColor="text2" w:themeShade="40"/>
                    </w:rPr>
                    <w:t xml:space="preserve">collated and normalised the collected data and </w:t>
                  </w:r>
                  <w:r w:rsidRPr="004B387E">
                    <w:rPr>
                      <w:color w:val="343434" w:themeColor="text2" w:themeShade="40"/>
                    </w:rPr>
                    <w:t>deliver</w:t>
                  </w:r>
                  <w:r w:rsidR="0096211A">
                    <w:rPr>
                      <w:color w:val="343434" w:themeColor="text2" w:themeShade="40"/>
                    </w:rPr>
                    <w:t>ed</w:t>
                  </w:r>
                  <w:r w:rsidRPr="004B387E">
                    <w:rPr>
                      <w:color w:val="343434" w:themeColor="text2" w:themeShade="40"/>
                    </w:rPr>
                    <w:t xml:space="preserve"> analysis outputs</w:t>
                  </w:r>
                  <w:r w:rsidR="0096211A">
                    <w:rPr>
                      <w:color w:val="343434" w:themeColor="text2" w:themeShade="40"/>
                    </w:rPr>
                    <w:t xml:space="preserve"> using Python packages such as Pandas, </w:t>
                  </w:r>
                  <w:proofErr w:type="spellStart"/>
                  <w:r w:rsidR="0096211A">
                    <w:rPr>
                      <w:color w:val="343434" w:themeColor="text2" w:themeShade="40"/>
                    </w:rPr>
                    <w:t>Plotly</w:t>
                  </w:r>
                  <w:proofErr w:type="spellEnd"/>
                  <w:r w:rsidR="0096211A">
                    <w:rPr>
                      <w:color w:val="343434" w:themeColor="text2" w:themeShade="40"/>
                    </w:rPr>
                    <w:t xml:space="preserve"> and Sci-kit learn.</w:t>
                  </w:r>
                </w:p>
                <w:p w14:paraId="47D3F62D" w14:textId="612327FF" w:rsidR="00387EFC" w:rsidRPr="004B387E" w:rsidRDefault="00387EFC" w:rsidP="00606F89">
                  <w:pPr>
                    <w:pStyle w:val="CVText"/>
                    <w:rPr>
                      <w:b/>
                      <w:color w:val="343434" w:themeColor="text2" w:themeShade="40"/>
                    </w:rPr>
                  </w:pPr>
                  <w:r w:rsidRPr="004B387E">
                    <w:rPr>
                      <w:b/>
                      <w:color w:val="343434" w:themeColor="text2" w:themeShade="40"/>
                    </w:rPr>
                    <w:t xml:space="preserve">Google Directions API, </w:t>
                  </w:r>
                  <w:proofErr w:type="spellStart"/>
                  <w:r w:rsidR="00962144" w:rsidRPr="004B387E">
                    <w:rPr>
                      <w:b/>
                      <w:color w:val="343434" w:themeColor="text2" w:themeShade="40"/>
                    </w:rPr>
                    <w:t>IiA</w:t>
                  </w:r>
                  <w:proofErr w:type="spellEnd"/>
                  <w:r w:rsidRPr="004B387E">
                    <w:rPr>
                      <w:b/>
                      <w:color w:val="343434" w:themeColor="text2" w:themeShade="40"/>
                    </w:rPr>
                    <w:t xml:space="preserve"> [</w:t>
                  </w:r>
                  <w:r w:rsidR="00962144" w:rsidRPr="0096211A">
                    <w:rPr>
                      <w:b/>
                      <w:i/>
                      <w:iCs/>
                      <w:color w:val="343434" w:themeColor="text2" w:themeShade="40"/>
                    </w:rPr>
                    <w:t>August 2018 - October 2018</w:t>
                  </w:r>
                  <w:r w:rsidRPr="004B387E">
                    <w:rPr>
                      <w:b/>
                      <w:color w:val="343434" w:themeColor="text2" w:themeShade="40"/>
                    </w:rPr>
                    <w:t>]</w:t>
                  </w:r>
                </w:p>
                <w:p w14:paraId="1CC24046" w14:textId="0CE8B963" w:rsidR="00EC530E" w:rsidRPr="004B387E" w:rsidRDefault="00EC530E" w:rsidP="00606F89">
                  <w:pPr>
                    <w:pStyle w:val="CVText"/>
                    <w:rPr>
                      <w:color w:val="343434" w:themeColor="text2" w:themeShade="40"/>
                    </w:rPr>
                  </w:pPr>
                  <w:r w:rsidRPr="004B387E">
                    <w:rPr>
                      <w:color w:val="343434" w:themeColor="text2" w:themeShade="40"/>
                    </w:rPr>
                    <w:t xml:space="preserve">Kasia worked on adapting and developing python scripts in a </w:t>
                  </w:r>
                  <w:r w:rsidR="009C47A8" w:rsidRPr="004B387E">
                    <w:rPr>
                      <w:color w:val="343434" w:themeColor="text2" w:themeShade="40"/>
                    </w:rPr>
                    <w:t xml:space="preserve">bigger process </w:t>
                  </w:r>
                  <w:proofErr w:type="gramStart"/>
                  <w:r w:rsidR="009C47A8" w:rsidRPr="004B387E">
                    <w:rPr>
                      <w:color w:val="343434" w:themeColor="text2" w:themeShade="40"/>
                    </w:rPr>
                    <w:t xml:space="preserve">of </w:t>
                  </w:r>
                  <w:r w:rsidRPr="004B387E">
                    <w:rPr>
                      <w:color w:val="343434" w:themeColor="text2" w:themeShade="40"/>
                    </w:rPr>
                    <w:t xml:space="preserve"> develop</w:t>
                  </w:r>
                  <w:r w:rsidR="009C47A8" w:rsidRPr="004B387E">
                    <w:rPr>
                      <w:color w:val="343434" w:themeColor="text2" w:themeShade="40"/>
                    </w:rPr>
                    <w:t>ing</w:t>
                  </w:r>
                  <w:proofErr w:type="gramEnd"/>
                  <w:r w:rsidRPr="004B387E">
                    <w:rPr>
                      <w:color w:val="343434" w:themeColor="text2" w:themeShade="40"/>
                    </w:rPr>
                    <w:t xml:space="preserve"> a tool that makes it easier</w:t>
                  </w:r>
                  <w:r w:rsidR="009C47A8" w:rsidRPr="004B387E">
                    <w:rPr>
                      <w:color w:val="343434" w:themeColor="text2" w:themeShade="40"/>
                    </w:rPr>
                    <w:t xml:space="preserve"> and safer</w:t>
                  </w:r>
                  <w:r w:rsidRPr="004B387E">
                    <w:rPr>
                      <w:color w:val="343434" w:themeColor="text2" w:themeShade="40"/>
                    </w:rPr>
                    <w:t xml:space="preserve"> for transport planners to </w:t>
                  </w:r>
                  <w:r w:rsidR="009C47A8" w:rsidRPr="004B387E">
                    <w:rPr>
                      <w:color w:val="343434" w:themeColor="text2" w:themeShade="40"/>
                    </w:rPr>
                    <w:t>query and extract relevant data using the Google Directions API.</w:t>
                  </w:r>
                </w:p>
                <w:p w14:paraId="511DC3F4" w14:textId="0BC47617" w:rsidR="00962144" w:rsidRPr="004B387E" w:rsidRDefault="00962144" w:rsidP="00606F89">
                  <w:pPr>
                    <w:pStyle w:val="CVText"/>
                    <w:rPr>
                      <w:b/>
                      <w:color w:val="343434" w:themeColor="text2" w:themeShade="40"/>
                    </w:rPr>
                  </w:pPr>
                  <w:r w:rsidRPr="004B387E">
                    <w:rPr>
                      <w:b/>
                      <w:color w:val="343434" w:themeColor="text2" w:themeShade="40"/>
                    </w:rPr>
                    <w:t xml:space="preserve">TOD Forecasting, </w:t>
                  </w:r>
                  <w:proofErr w:type="spellStart"/>
                  <w:r w:rsidRPr="004B387E">
                    <w:rPr>
                      <w:b/>
                      <w:color w:val="343434" w:themeColor="text2" w:themeShade="40"/>
                    </w:rPr>
                    <w:t>Metrolinx</w:t>
                  </w:r>
                  <w:proofErr w:type="spellEnd"/>
                  <w:r w:rsidRPr="004B387E">
                    <w:rPr>
                      <w:b/>
                      <w:color w:val="343434" w:themeColor="text2" w:themeShade="40"/>
                    </w:rPr>
                    <w:t xml:space="preserve"> [</w:t>
                  </w:r>
                  <w:r w:rsidRPr="004B387E">
                    <w:rPr>
                      <w:b/>
                      <w:i/>
                      <w:iCs/>
                      <w:color w:val="343434" w:themeColor="text2" w:themeShade="40"/>
                    </w:rPr>
                    <w:t>June 2018 - August 2018</w:t>
                  </w:r>
                  <w:r w:rsidRPr="004B387E">
                    <w:rPr>
                      <w:b/>
                      <w:color w:val="343434" w:themeColor="text2" w:themeShade="40"/>
                    </w:rPr>
                    <w:t>]</w:t>
                  </w:r>
                </w:p>
                <w:p w14:paraId="3BD587F5" w14:textId="750E4D65" w:rsidR="00EC530E" w:rsidRPr="004B387E" w:rsidRDefault="00EC530E" w:rsidP="00606F89">
                  <w:pPr>
                    <w:pStyle w:val="CVText"/>
                    <w:rPr>
                      <w:color w:val="343434" w:themeColor="text2" w:themeShade="40"/>
                    </w:rPr>
                  </w:pPr>
                  <w:r w:rsidRPr="004B387E">
                    <w:rPr>
                      <w:color w:val="343434" w:themeColor="text2" w:themeShade="40"/>
                    </w:rPr>
                    <w:t>Kasia worked with colleagues at the New York and Toronto offices on Transit Oriented Development (TOD) Forecasting – helping to model and implement machine learning algorithms to predict the impact of developing areas close to public transit stations</w:t>
                  </w:r>
                  <w:r w:rsidR="0096211A">
                    <w:rPr>
                      <w:color w:val="343434" w:themeColor="text2" w:themeShade="40"/>
                    </w:rPr>
                    <w:t xml:space="preserve"> using Python packages such as Sci-kit learn and Pandas.</w:t>
                  </w:r>
                </w:p>
                <w:p w14:paraId="7EDAD601" w14:textId="19F1A810" w:rsidR="00606F89" w:rsidRPr="004B387E" w:rsidRDefault="00606F89" w:rsidP="00606F89">
                  <w:pPr>
                    <w:pStyle w:val="CVText"/>
                    <w:rPr>
                      <w:b/>
                      <w:color w:val="343434" w:themeColor="text2" w:themeShade="40"/>
                    </w:rPr>
                  </w:pPr>
                  <w:r w:rsidRPr="004B387E">
                    <w:rPr>
                      <w:b/>
                      <w:color w:val="343434" w:themeColor="text2" w:themeShade="40"/>
                    </w:rPr>
                    <w:t xml:space="preserve">Python Scripting for the </w:t>
                  </w:r>
                  <w:r w:rsidR="001F1ACB" w:rsidRPr="004B387E">
                    <w:rPr>
                      <w:b/>
                      <w:color w:val="343434" w:themeColor="text2" w:themeShade="40"/>
                    </w:rPr>
                    <w:t>RTM</w:t>
                  </w:r>
                  <w:r w:rsidRPr="004B387E">
                    <w:rPr>
                      <w:b/>
                      <w:color w:val="343434" w:themeColor="text2" w:themeShade="40"/>
                    </w:rPr>
                    <w:t xml:space="preserve"> Transport modelling process, Highways England [</w:t>
                  </w:r>
                  <w:proofErr w:type="gramStart"/>
                  <w:r w:rsidRPr="004B387E">
                    <w:rPr>
                      <w:b/>
                      <w:i/>
                      <w:color w:val="343434" w:themeColor="text2" w:themeShade="40"/>
                    </w:rPr>
                    <w:t>June,</w:t>
                  </w:r>
                  <w:proofErr w:type="gramEnd"/>
                  <w:r w:rsidRPr="004B387E">
                    <w:rPr>
                      <w:b/>
                      <w:i/>
                      <w:color w:val="343434" w:themeColor="text2" w:themeShade="40"/>
                    </w:rPr>
                    <w:t xml:space="preserve"> 2018 </w:t>
                  </w:r>
                  <w:r w:rsidR="004B387E" w:rsidRPr="004B387E">
                    <w:rPr>
                      <w:b/>
                      <w:i/>
                      <w:color w:val="343434" w:themeColor="text2" w:themeShade="40"/>
                    </w:rPr>
                    <w:t>–</w:t>
                  </w:r>
                  <w:r w:rsidRPr="004B387E">
                    <w:rPr>
                      <w:b/>
                      <w:i/>
                      <w:color w:val="343434" w:themeColor="text2" w:themeShade="40"/>
                    </w:rPr>
                    <w:t xml:space="preserve"> </w:t>
                  </w:r>
                  <w:r w:rsidR="004B387E" w:rsidRPr="004B387E">
                    <w:rPr>
                      <w:b/>
                      <w:i/>
                      <w:color w:val="343434" w:themeColor="text2" w:themeShade="40"/>
                    </w:rPr>
                    <w:t>March 2019</w:t>
                  </w:r>
                  <w:r w:rsidRPr="004B387E">
                    <w:rPr>
                      <w:b/>
                      <w:color w:val="343434" w:themeColor="text2" w:themeShade="40"/>
                    </w:rPr>
                    <w:t>]:</w:t>
                  </w:r>
                </w:p>
                <w:p w14:paraId="4EC536F9" w14:textId="03F386E4" w:rsidR="00606F89" w:rsidRPr="004B387E" w:rsidRDefault="00606F89" w:rsidP="005924DC">
                  <w:pPr>
                    <w:pStyle w:val="CVText"/>
                    <w:rPr>
                      <w:color w:val="343434" w:themeColor="text2" w:themeShade="40"/>
                    </w:rPr>
                  </w:pPr>
                  <w:r w:rsidRPr="004B387E">
                    <w:rPr>
                      <w:color w:val="343434" w:themeColor="text2" w:themeShade="40"/>
                    </w:rPr>
                    <w:t xml:space="preserve">Kasia is working on generalising existing </w:t>
                  </w:r>
                  <w:r w:rsidR="0096211A">
                    <w:rPr>
                      <w:color w:val="343434" w:themeColor="text2" w:themeShade="40"/>
                    </w:rPr>
                    <w:t>P</w:t>
                  </w:r>
                  <w:r w:rsidRPr="004B387E">
                    <w:rPr>
                      <w:color w:val="343434" w:themeColor="text2" w:themeShade="40"/>
                    </w:rPr>
                    <w:t xml:space="preserve">ython scripts for the </w:t>
                  </w:r>
                  <w:r w:rsidR="001F1ACB" w:rsidRPr="004B387E">
                    <w:rPr>
                      <w:color w:val="343434" w:themeColor="text2" w:themeShade="40"/>
                    </w:rPr>
                    <w:t>RTM</w:t>
                  </w:r>
                  <w:r w:rsidRPr="004B387E">
                    <w:rPr>
                      <w:color w:val="343434" w:themeColor="text2" w:themeShade="40"/>
                    </w:rPr>
                    <w:t xml:space="preserve"> Transport modelling process to include modelling approaches which vary across different Arup offices in the UK. She is also writing an additional script which will automate the analysis of the outputs from the </w:t>
                  </w:r>
                  <w:r w:rsidR="001F1ACB" w:rsidRPr="004B387E">
                    <w:rPr>
                      <w:color w:val="343434" w:themeColor="text2" w:themeShade="40"/>
                    </w:rPr>
                    <w:t>RTM</w:t>
                  </w:r>
                  <w:r w:rsidRPr="004B387E">
                    <w:rPr>
                      <w:color w:val="343434" w:themeColor="text2" w:themeShade="40"/>
                    </w:rPr>
                    <w:t xml:space="preserve"> </w:t>
                  </w:r>
                  <w:r w:rsidR="001F1ACB" w:rsidRPr="004B387E">
                    <w:rPr>
                      <w:color w:val="343434" w:themeColor="text2" w:themeShade="40"/>
                    </w:rPr>
                    <w:t>model</w:t>
                  </w:r>
                  <w:r w:rsidRPr="004B387E">
                    <w:rPr>
                      <w:color w:val="343434" w:themeColor="text2" w:themeShade="40"/>
                    </w:rPr>
                    <w:t>.</w:t>
                  </w:r>
                </w:p>
                <w:p w14:paraId="75ABCD02" w14:textId="50A4F84E" w:rsidR="00BA3ABE" w:rsidRPr="004B387E" w:rsidRDefault="00BA3ABE" w:rsidP="00BA3ABE">
                  <w:pPr>
                    <w:pStyle w:val="CVText"/>
                    <w:rPr>
                      <w:b/>
                      <w:color w:val="343434" w:themeColor="text2" w:themeShade="40"/>
                    </w:rPr>
                  </w:pPr>
                  <w:r w:rsidRPr="004B387E">
                    <w:rPr>
                      <w:b/>
                      <w:color w:val="343434" w:themeColor="text2" w:themeShade="40"/>
                    </w:rPr>
                    <w:t xml:space="preserve">Calculating </w:t>
                  </w:r>
                  <w:r w:rsidR="005A3AF2" w:rsidRPr="004B387E">
                    <w:rPr>
                      <w:b/>
                      <w:color w:val="343434" w:themeColor="text2" w:themeShade="40"/>
                    </w:rPr>
                    <w:t xml:space="preserve">Water </w:t>
                  </w:r>
                  <w:r w:rsidRPr="004B387E">
                    <w:rPr>
                      <w:b/>
                      <w:color w:val="343434" w:themeColor="text2" w:themeShade="40"/>
                    </w:rPr>
                    <w:t>Volumes with AT&amp;R [</w:t>
                  </w:r>
                  <w:proofErr w:type="gramStart"/>
                  <w:r w:rsidR="0039740F" w:rsidRPr="004B387E">
                    <w:rPr>
                      <w:b/>
                      <w:i/>
                      <w:color w:val="343434" w:themeColor="text2" w:themeShade="40"/>
                    </w:rPr>
                    <w:t>June,</w:t>
                  </w:r>
                  <w:proofErr w:type="gramEnd"/>
                  <w:r w:rsidR="0039740F" w:rsidRPr="004B387E">
                    <w:rPr>
                      <w:b/>
                      <w:i/>
                      <w:color w:val="343434" w:themeColor="text2" w:themeShade="40"/>
                    </w:rPr>
                    <w:t xml:space="preserve"> 2018</w:t>
                  </w:r>
                  <w:r w:rsidRPr="004B387E">
                    <w:rPr>
                      <w:b/>
                      <w:color w:val="343434" w:themeColor="text2" w:themeShade="40"/>
                    </w:rPr>
                    <w:t>]:</w:t>
                  </w:r>
                </w:p>
                <w:p w14:paraId="5A61D16B" w14:textId="1B2D5204" w:rsidR="00BA3ABE" w:rsidRPr="004B387E" w:rsidRDefault="005A3AF2" w:rsidP="005924DC">
                  <w:pPr>
                    <w:pStyle w:val="CVText"/>
                    <w:rPr>
                      <w:color w:val="343434" w:themeColor="text2" w:themeShade="40"/>
                    </w:rPr>
                  </w:pPr>
                  <w:r w:rsidRPr="004B387E">
                    <w:rPr>
                      <w:color w:val="343434" w:themeColor="text2" w:themeShade="40"/>
                    </w:rPr>
                    <w:t>Kasia works with AT</w:t>
                  </w:r>
                  <w:r w:rsidR="000B47C4" w:rsidRPr="004B387E">
                    <w:rPr>
                      <w:color w:val="343434" w:themeColor="text2" w:themeShade="40"/>
                    </w:rPr>
                    <w:t>&amp;R using Wolfram Mathematica to calculate volume of water held behind a hypothetical dam, given a point location along a river. The aim of this project is to build an optimisation engine which will select the optimal locations and sizes of dams along the river to store as much water as possible away from cities situated further down.</w:t>
                  </w:r>
                </w:p>
                <w:p w14:paraId="3F1E5889" w14:textId="77777777" w:rsidR="004B387E" w:rsidRPr="004B387E" w:rsidRDefault="004B387E" w:rsidP="004B387E">
                  <w:pPr>
                    <w:pStyle w:val="CVText"/>
                    <w:rPr>
                      <w:b/>
                      <w:color w:val="343434" w:themeColor="text2" w:themeShade="40"/>
                    </w:rPr>
                  </w:pPr>
                  <w:r w:rsidRPr="004B387E">
                    <w:rPr>
                      <w:b/>
                      <w:color w:val="343434" w:themeColor="text2" w:themeShade="40"/>
                    </w:rPr>
                    <w:t>C40 Data Muller [</w:t>
                  </w:r>
                  <w:proofErr w:type="gramStart"/>
                  <w:r w:rsidRPr="004B387E">
                    <w:rPr>
                      <w:b/>
                      <w:i/>
                      <w:color w:val="343434" w:themeColor="text2" w:themeShade="40"/>
                    </w:rPr>
                    <w:t>May,</w:t>
                  </w:r>
                  <w:proofErr w:type="gramEnd"/>
                  <w:r w:rsidRPr="004B387E">
                    <w:rPr>
                      <w:b/>
                      <w:i/>
                      <w:color w:val="343434" w:themeColor="text2" w:themeShade="40"/>
                    </w:rPr>
                    <w:t xml:space="preserve"> 2018</w:t>
                  </w:r>
                  <w:r w:rsidRPr="004B387E">
                    <w:rPr>
                      <w:b/>
                      <w:color w:val="343434" w:themeColor="text2" w:themeShade="40"/>
                    </w:rPr>
                    <w:t>]:</w:t>
                  </w:r>
                </w:p>
                <w:p w14:paraId="0F3353B1" w14:textId="0758F427" w:rsidR="004B387E" w:rsidRPr="004B387E" w:rsidRDefault="004B387E" w:rsidP="000B47C4">
                  <w:pPr>
                    <w:pStyle w:val="CVText"/>
                    <w:rPr>
                      <w:color w:val="343434" w:themeColor="text2" w:themeShade="40"/>
                    </w:rPr>
                  </w:pPr>
                  <w:r w:rsidRPr="004B387E">
                    <w:rPr>
                      <w:color w:val="343434" w:themeColor="text2" w:themeShade="40"/>
                    </w:rPr>
                    <w:t>Kasia supported the C40 Data Muller work by first reviewing the literature behind the processes and recent academic publications around consumption-based modelling of carbon emissions, and consequently implementing the model in Python. This model takes into account various expenditures (household, transport, commercial etc.) of a country or city and its’ import/export data to track dependencies on the countries linked to this trading. It helps quantify the global effects of imports/exports on the carbon emissions of associated countries.</w:t>
                  </w:r>
                </w:p>
                <w:p w14:paraId="26067C84" w14:textId="658E63BB" w:rsidR="000B47C4" w:rsidRPr="004B387E" w:rsidRDefault="000B47C4" w:rsidP="000B47C4">
                  <w:pPr>
                    <w:pStyle w:val="CVText"/>
                    <w:rPr>
                      <w:b/>
                      <w:color w:val="343434" w:themeColor="text2" w:themeShade="40"/>
                    </w:rPr>
                  </w:pPr>
                  <w:r w:rsidRPr="004B387E">
                    <w:rPr>
                      <w:b/>
                      <w:color w:val="343434" w:themeColor="text2" w:themeShade="40"/>
                    </w:rPr>
                    <w:t>Python scripting, Movement Insight (MI) [</w:t>
                  </w:r>
                  <w:proofErr w:type="gramStart"/>
                  <w:r w:rsidRPr="004B387E">
                    <w:rPr>
                      <w:b/>
                      <w:i/>
                      <w:color w:val="343434" w:themeColor="text2" w:themeShade="40"/>
                    </w:rPr>
                    <w:t>February,</w:t>
                  </w:r>
                  <w:proofErr w:type="gramEnd"/>
                  <w:r w:rsidRPr="004B387E">
                    <w:rPr>
                      <w:b/>
                      <w:i/>
                      <w:color w:val="343434" w:themeColor="text2" w:themeShade="40"/>
                    </w:rPr>
                    <w:t xml:space="preserve"> 2018 </w:t>
                  </w:r>
                  <w:r w:rsidR="0096211A">
                    <w:rPr>
                      <w:b/>
                      <w:i/>
                      <w:color w:val="343434" w:themeColor="text2" w:themeShade="40"/>
                    </w:rPr>
                    <w:t>–</w:t>
                  </w:r>
                  <w:r w:rsidRPr="004B387E">
                    <w:rPr>
                      <w:b/>
                      <w:i/>
                      <w:color w:val="343434" w:themeColor="text2" w:themeShade="40"/>
                    </w:rPr>
                    <w:t xml:space="preserve"> </w:t>
                  </w:r>
                  <w:r w:rsidR="0096211A">
                    <w:rPr>
                      <w:b/>
                      <w:i/>
                      <w:color w:val="343434" w:themeColor="text2" w:themeShade="40"/>
                    </w:rPr>
                    <w:t>June 2019</w:t>
                  </w:r>
                  <w:r w:rsidRPr="004B387E">
                    <w:rPr>
                      <w:b/>
                      <w:color w:val="343434" w:themeColor="text2" w:themeShade="40"/>
                    </w:rPr>
                    <w:t>]:</w:t>
                  </w:r>
                </w:p>
                <w:p w14:paraId="0579A047" w14:textId="73977445" w:rsidR="000B47C4" w:rsidRPr="004B387E" w:rsidRDefault="000B47C4" w:rsidP="005924DC">
                  <w:pPr>
                    <w:pStyle w:val="CVText"/>
                    <w:rPr>
                      <w:color w:val="343434" w:themeColor="text2" w:themeShade="40"/>
                    </w:rPr>
                  </w:pPr>
                  <w:r w:rsidRPr="004B387E">
                    <w:rPr>
                      <w:color w:val="343434" w:themeColor="text2" w:themeShade="40"/>
                    </w:rPr>
                    <w:lastRenderedPageBreak/>
                    <w:t xml:space="preserve">Kasia supports Python scripting which goes on within MI. </w:t>
                  </w:r>
                  <w:r w:rsidR="0096211A">
                    <w:rPr>
                      <w:color w:val="343434" w:themeColor="text2" w:themeShade="40"/>
                    </w:rPr>
                    <w:t>S</w:t>
                  </w:r>
                  <w:r w:rsidRPr="004B387E">
                    <w:rPr>
                      <w:color w:val="343434" w:themeColor="text2" w:themeShade="40"/>
                    </w:rPr>
                    <w:t xml:space="preserve">he developed </w:t>
                  </w:r>
                  <w:r w:rsidR="0096211A">
                    <w:rPr>
                      <w:color w:val="343434" w:themeColor="text2" w:themeShade="40"/>
                    </w:rPr>
                    <w:t xml:space="preserve">Python scripts which </w:t>
                  </w:r>
                  <w:r w:rsidRPr="004B387E">
                    <w:rPr>
                      <w:color w:val="343434" w:themeColor="text2" w:themeShade="40"/>
                    </w:rPr>
                    <w:t>generate requests for Amazon AWS-based Open Trip Planner (OTP) instances given a list of travel details and saving the output isochrones or planned routes in any desired format. The script supports parallelised requests which makes the harvest of relevant data incredibly fast. On top of quickly generating a large number of isochrones/routes, this script also helps test and trouble-shoot the OTP instances.</w:t>
                  </w:r>
                </w:p>
                <w:p w14:paraId="097C9729" w14:textId="77777777" w:rsidR="000B47C4" w:rsidRPr="004B387E" w:rsidRDefault="000B47C4" w:rsidP="000B47C4">
                  <w:pPr>
                    <w:pStyle w:val="CVText"/>
                    <w:rPr>
                      <w:b/>
                      <w:color w:val="343434" w:themeColor="text2" w:themeShade="40"/>
                    </w:rPr>
                  </w:pPr>
                  <w:r w:rsidRPr="004B387E">
                    <w:rPr>
                      <w:b/>
                      <w:color w:val="343434" w:themeColor="text2" w:themeShade="40"/>
                    </w:rPr>
                    <w:t>Codifying approach to energy modelling – Calliope [</w:t>
                  </w:r>
                  <w:r w:rsidRPr="004B387E">
                    <w:rPr>
                      <w:b/>
                      <w:i/>
                      <w:color w:val="343434" w:themeColor="text2" w:themeShade="40"/>
                    </w:rPr>
                    <w:t>February. 2018 - Ongoing</w:t>
                  </w:r>
                  <w:r w:rsidRPr="004B387E">
                    <w:rPr>
                      <w:b/>
                      <w:color w:val="343434" w:themeColor="text2" w:themeShade="40"/>
                    </w:rPr>
                    <w:t>]:</w:t>
                  </w:r>
                </w:p>
                <w:p w14:paraId="0BBFAE6E" w14:textId="77777777" w:rsidR="000B47C4" w:rsidRPr="004B387E" w:rsidRDefault="000B47C4" w:rsidP="000B47C4">
                  <w:pPr>
                    <w:pStyle w:val="CVText"/>
                    <w:rPr>
                      <w:color w:val="343434" w:themeColor="text2" w:themeShade="40"/>
                    </w:rPr>
                  </w:pPr>
                  <w:r w:rsidRPr="004B387E">
                    <w:rPr>
                      <w:color w:val="343434" w:themeColor="text2" w:themeShade="40"/>
                    </w:rPr>
                    <w:t>In this project, Kasia helped develop an energy master-planning tool which quickly models energy demand in a network of connected buildings and optimises the energy and heat supply to each of them within a given time period.</w:t>
                  </w:r>
                </w:p>
                <w:p w14:paraId="369B93A9" w14:textId="46AE4713" w:rsidR="000B47C4" w:rsidRPr="004B387E" w:rsidRDefault="000B47C4" w:rsidP="005924DC">
                  <w:pPr>
                    <w:pStyle w:val="CVText"/>
                    <w:rPr>
                      <w:color w:val="343434" w:themeColor="text2" w:themeShade="40"/>
                    </w:rPr>
                  </w:pPr>
                  <w:r w:rsidRPr="004B387E">
                    <w:rPr>
                      <w:color w:val="343434" w:themeColor="text2" w:themeShade="40"/>
                    </w:rPr>
                    <w:t>She also worked on making the python package ‘Calliope’ accessible to colleagues who have not used Python before. She worked with the developer to bring the newest improvements to Calliope accessible to Arup. She wrote tutorials and walk-throughs on the package and how to use it for energy modelling in the most efficient way. She also helps prepare and give workshops and presentations on the project to spread awareness and disseminate the approaches that have been developed for the tool.</w:t>
                  </w:r>
                </w:p>
                <w:p w14:paraId="5AF840B4" w14:textId="0A13A86B" w:rsidR="00354D56" w:rsidRPr="004B387E" w:rsidRDefault="00354D56" w:rsidP="00354D56">
                  <w:pPr>
                    <w:pStyle w:val="CVText"/>
                    <w:rPr>
                      <w:b/>
                      <w:color w:val="343434" w:themeColor="text2" w:themeShade="40"/>
                    </w:rPr>
                  </w:pPr>
                  <w:r w:rsidRPr="004B387E">
                    <w:rPr>
                      <w:b/>
                      <w:color w:val="343434" w:themeColor="text2" w:themeShade="40"/>
                    </w:rPr>
                    <w:t>Home Office</w:t>
                  </w:r>
                  <w:r w:rsidR="00FC1E58" w:rsidRPr="004B387E">
                    <w:rPr>
                      <w:b/>
                      <w:color w:val="343434" w:themeColor="text2" w:themeShade="40"/>
                    </w:rPr>
                    <w:t xml:space="preserve"> Data</w:t>
                  </w:r>
                  <w:r w:rsidRPr="004B387E">
                    <w:rPr>
                      <w:b/>
                      <w:color w:val="343434" w:themeColor="text2" w:themeShade="40"/>
                    </w:rPr>
                    <w:t xml:space="preserve"> Clustering [</w:t>
                  </w:r>
                  <w:proofErr w:type="gramStart"/>
                  <w:r w:rsidR="0039740F" w:rsidRPr="004B387E">
                    <w:rPr>
                      <w:b/>
                      <w:i/>
                      <w:color w:val="343434" w:themeColor="text2" w:themeShade="40"/>
                    </w:rPr>
                    <w:t>April,</w:t>
                  </w:r>
                  <w:proofErr w:type="gramEnd"/>
                  <w:r w:rsidR="0039740F" w:rsidRPr="004B387E">
                    <w:rPr>
                      <w:b/>
                      <w:i/>
                      <w:color w:val="343434" w:themeColor="text2" w:themeShade="40"/>
                    </w:rPr>
                    <w:t xml:space="preserve"> 2018</w:t>
                  </w:r>
                  <w:r w:rsidRPr="004B387E">
                    <w:rPr>
                      <w:b/>
                      <w:color w:val="343434" w:themeColor="text2" w:themeShade="40"/>
                    </w:rPr>
                    <w:t>]:</w:t>
                  </w:r>
                </w:p>
                <w:p w14:paraId="690409C9" w14:textId="78EBB6F9" w:rsidR="00354D56" w:rsidRPr="004B387E" w:rsidRDefault="0039740F" w:rsidP="005924DC">
                  <w:pPr>
                    <w:pStyle w:val="CVText"/>
                    <w:rPr>
                      <w:color w:val="343434" w:themeColor="text2" w:themeShade="40"/>
                    </w:rPr>
                  </w:pPr>
                  <w:r w:rsidRPr="004B387E">
                    <w:rPr>
                      <w:color w:val="343434" w:themeColor="text2" w:themeShade="40"/>
                    </w:rPr>
                    <w:t xml:space="preserve">This is a classified project so no details can be provided here. Kasia worked on classifying different </w:t>
                  </w:r>
                  <w:r w:rsidR="00B32BAA" w:rsidRPr="004B387E">
                    <w:rPr>
                      <w:color w:val="343434" w:themeColor="text2" w:themeShade="40"/>
                    </w:rPr>
                    <w:t xml:space="preserve">geographical </w:t>
                  </w:r>
                  <w:r w:rsidRPr="004B387E">
                    <w:rPr>
                      <w:color w:val="343434" w:themeColor="text2" w:themeShade="40"/>
                    </w:rPr>
                    <w:t>sites according to usage in a bid to improve efficiency in energy supply to th</w:t>
                  </w:r>
                  <w:r w:rsidR="00B32BAA" w:rsidRPr="004B387E">
                    <w:rPr>
                      <w:color w:val="343434" w:themeColor="text2" w:themeShade="40"/>
                    </w:rPr>
                    <w:t>ose</w:t>
                  </w:r>
                  <w:r w:rsidRPr="004B387E">
                    <w:rPr>
                      <w:color w:val="343434" w:themeColor="text2" w:themeShade="40"/>
                    </w:rPr>
                    <w:t xml:space="preserve"> sites. She used several clustering algorithms in the </w:t>
                  </w:r>
                  <w:proofErr w:type="spellStart"/>
                  <w:r w:rsidRPr="004B387E">
                    <w:rPr>
                      <w:color w:val="343434" w:themeColor="text2" w:themeShade="40"/>
                    </w:rPr>
                    <w:t>Scikit</w:t>
                  </w:r>
                  <w:proofErr w:type="spellEnd"/>
                  <w:r w:rsidRPr="004B387E">
                    <w:rPr>
                      <w:color w:val="343434" w:themeColor="text2" w:themeShade="40"/>
                    </w:rPr>
                    <w:t xml:space="preserve">-learn </w:t>
                  </w:r>
                  <w:r w:rsidR="0096211A">
                    <w:rPr>
                      <w:color w:val="343434" w:themeColor="text2" w:themeShade="40"/>
                    </w:rPr>
                    <w:t xml:space="preserve">Python </w:t>
                  </w:r>
                  <w:r w:rsidRPr="004B387E">
                    <w:rPr>
                      <w:color w:val="343434" w:themeColor="text2" w:themeShade="40"/>
                    </w:rPr>
                    <w:t xml:space="preserve">package </w:t>
                  </w:r>
                  <w:r w:rsidR="00B32BAA" w:rsidRPr="004B387E">
                    <w:rPr>
                      <w:color w:val="343434" w:themeColor="text2" w:themeShade="40"/>
                    </w:rPr>
                    <w:t>and implemented an ensemble algorithm for final classification.</w:t>
                  </w:r>
                </w:p>
                <w:p w14:paraId="5702389A" w14:textId="19F511FF" w:rsidR="00354D56" w:rsidRPr="004B387E" w:rsidRDefault="00354D56" w:rsidP="00354D56">
                  <w:pPr>
                    <w:pStyle w:val="CVText"/>
                    <w:rPr>
                      <w:b/>
                      <w:color w:val="343434" w:themeColor="text2" w:themeShade="40"/>
                    </w:rPr>
                  </w:pPr>
                  <w:r w:rsidRPr="004B387E">
                    <w:rPr>
                      <w:b/>
                      <w:color w:val="343434" w:themeColor="text2" w:themeShade="40"/>
                    </w:rPr>
                    <w:t>Heathrow Accessibility Data Analysis [</w:t>
                  </w:r>
                  <w:proofErr w:type="gramStart"/>
                  <w:r w:rsidR="0039740F" w:rsidRPr="004B387E">
                    <w:rPr>
                      <w:b/>
                      <w:i/>
                      <w:color w:val="343434" w:themeColor="text2" w:themeShade="40"/>
                    </w:rPr>
                    <w:t>April,</w:t>
                  </w:r>
                  <w:proofErr w:type="gramEnd"/>
                  <w:r w:rsidRPr="004B387E">
                    <w:rPr>
                      <w:b/>
                      <w:i/>
                      <w:color w:val="343434" w:themeColor="text2" w:themeShade="40"/>
                    </w:rPr>
                    <w:t xml:space="preserve"> 2018</w:t>
                  </w:r>
                  <w:r w:rsidRPr="004B387E">
                    <w:rPr>
                      <w:b/>
                      <w:color w:val="343434" w:themeColor="text2" w:themeShade="40"/>
                    </w:rPr>
                    <w:t>]:</w:t>
                  </w:r>
                </w:p>
                <w:p w14:paraId="0B088457" w14:textId="28F68826" w:rsidR="00354D56" w:rsidRPr="004B387E" w:rsidRDefault="00354D56" w:rsidP="005924DC">
                  <w:pPr>
                    <w:pStyle w:val="CVText"/>
                    <w:rPr>
                      <w:color w:val="343434" w:themeColor="text2" w:themeShade="40"/>
                    </w:rPr>
                  </w:pPr>
                  <w:r w:rsidRPr="004B387E">
                    <w:rPr>
                      <w:color w:val="343434" w:themeColor="text2" w:themeShade="40"/>
                    </w:rPr>
                    <w:t>The third runway will be built in the space where there are currently several staff carparks. As part of the project</w:t>
                  </w:r>
                  <w:r w:rsidR="00BA3ABE" w:rsidRPr="004B387E">
                    <w:rPr>
                      <w:color w:val="343434" w:themeColor="text2" w:themeShade="40"/>
                    </w:rPr>
                    <w:t>,</w:t>
                  </w:r>
                  <w:r w:rsidRPr="004B387E">
                    <w:rPr>
                      <w:color w:val="343434" w:themeColor="text2" w:themeShade="40"/>
                    </w:rPr>
                    <w:t xml:space="preserve"> Heathrow is required to </w:t>
                  </w:r>
                  <w:r w:rsidR="00BA3ABE" w:rsidRPr="004B387E">
                    <w:rPr>
                      <w:color w:val="343434" w:themeColor="text2" w:themeShade="40"/>
                    </w:rPr>
                    <w:t>decrease</w:t>
                  </w:r>
                  <w:r w:rsidRPr="004B387E">
                    <w:rPr>
                      <w:color w:val="343434" w:themeColor="text2" w:themeShade="40"/>
                    </w:rPr>
                    <w:t xml:space="preserve"> the volume o</w:t>
                  </w:r>
                  <w:r w:rsidR="00BA3ABE" w:rsidRPr="004B387E">
                    <w:rPr>
                      <w:color w:val="343434" w:themeColor="text2" w:themeShade="40"/>
                    </w:rPr>
                    <w:t xml:space="preserve">f </w:t>
                  </w:r>
                  <w:r w:rsidR="00BF3F21" w:rsidRPr="004B387E">
                    <w:rPr>
                      <w:color w:val="343434" w:themeColor="text2" w:themeShade="40"/>
                    </w:rPr>
                    <w:t>staff/passengers/others</w:t>
                  </w:r>
                  <w:r w:rsidR="00BA3ABE" w:rsidRPr="004B387E">
                    <w:rPr>
                      <w:color w:val="343434" w:themeColor="text2" w:themeShade="40"/>
                    </w:rPr>
                    <w:t xml:space="preserve"> driving to the airport. Kasia helped visualise and analyse the data collected by the automated car park systems.</w:t>
                  </w:r>
                </w:p>
                <w:p w14:paraId="2A86643D" w14:textId="07E1647F" w:rsidR="00F369A1" w:rsidRPr="004B387E" w:rsidRDefault="00E51CCE" w:rsidP="0008147B">
                  <w:pPr>
                    <w:pStyle w:val="CVText"/>
                    <w:rPr>
                      <w:b/>
                      <w:color w:val="343434" w:themeColor="text2" w:themeShade="40"/>
                    </w:rPr>
                  </w:pPr>
                  <w:r w:rsidRPr="004B387E">
                    <w:rPr>
                      <w:b/>
                      <w:color w:val="343434" w:themeColor="text2" w:themeShade="40"/>
                    </w:rPr>
                    <w:t>Manchester Cycling Data Fusion Scoping Study</w:t>
                  </w:r>
                  <w:r w:rsidR="00F369A1" w:rsidRPr="004B387E">
                    <w:rPr>
                      <w:b/>
                      <w:color w:val="343434" w:themeColor="text2" w:themeShade="40"/>
                    </w:rPr>
                    <w:t xml:space="preserve"> [</w:t>
                  </w:r>
                  <w:r w:rsidR="0039740F" w:rsidRPr="004B387E">
                    <w:rPr>
                      <w:b/>
                      <w:i/>
                      <w:color w:val="343434" w:themeColor="text2" w:themeShade="40"/>
                    </w:rPr>
                    <w:t>March</w:t>
                  </w:r>
                  <w:r w:rsidR="00F369A1" w:rsidRPr="004B387E">
                    <w:rPr>
                      <w:b/>
                      <w:i/>
                      <w:color w:val="343434" w:themeColor="text2" w:themeShade="40"/>
                    </w:rPr>
                    <w:t xml:space="preserve">. 2018 </w:t>
                  </w:r>
                  <w:r w:rsidR="0039740F" w:rsidRPr="004B387E">
                    <w:rPr>
                      <w:b/>
                      <w:i/>
                      <w:color w:val="343434" w:themeColor="text2" w:themeShade="40"/>
                    </w:rPr>
                    <w:t>–</w:t>
                  </w:r>
                  <w:r w:rsidR="00F369A1" w:rsidRPr="004B387E">
                    <w:rPr>
                      <w:b/>
                      <w:i/>
                      <w:color w:val="343434" w:themeColor="text2" w:themeShade="40"/>
                    </w:rPr>
                    <w:t xml:space="preserve"> </w:t>
                  </w:r>
                  <w:proofErr w:type="gramStart"/>
                  <w:r w:rsidR="0039740F" w:rsidRPr="004B387E">
                    <w:rPr>
                      <w:b/>
                      <w:i/>
                      <w:color w:val="343434" w:themeColor="text2" w:themeShade="40"/>
                    </w:rPr>
                    <w:t>April,</w:t>
                  </w:r>
                  <w:proofErr w:type="gramEnd"/>
                  <w:r w:rsidR="0039740F" w:rsidRPr="004B387E">
                    <w:rPr>
                      <w:b/>
                      <w:i/>
                      <w:color w:val="343434" w:themeColor="text2" w:themeShade="40"/>
                    </w:rPr>
                    <w:t xml:space="preserve"> 2018</w:t>
                  </w:r>
                  <w:r w:rsidR="00F369A1" w:rsidRPr="004B387E">
                    <w:rPr>
                      <w:b/>
                      <w:color w:val="343434" w:themeColor="text2" w:themeShade="40"/>
                    </w:rPr>
                    <w:t>]</w:t>
                  </w:r>
                  <w:r w:rsidR="00362C57" w:rsidRPr="004B387E">
                    <w:rPr>
                      <w:b/>
                      <w:color w:val="343434" w:themeColor="text2" w:themeShade="40"/>
                    </w:rPr>
                    <w:t>:</w:t>
                  </w:r>
                </w:p>
                <w:p w14:paraId="1052DDF7" w14:textId="7F54A91C" w:rsidR="0008147B" w:rsidRPr="004B387E" w:rsidRDefault="00BF3F21" w:rsidP="0008147B">
                  <w:pPr>
                    <w:pStyle w:val="CVText"/>
                    <w:rPr>
                      <w:color w:val="343434" w:themeColor="text2" w:themeShade="40"/>
                    </w:rPr>
                  </w:pPr>
                  <w:r w:rsidRPr="004B387E">
                    <w:rPr>
                      <w:color w:val="343434" w:themeColor="text2" w:themeShade="40"/>
                    </w:rPr>
                    <w:t>Kasia helped scope the fusion of various data sets available or potentially available in Manchester to track the activity or cyclists in the city in a bid to improve cycling facilities throughout. The data sets come from various different sources</w:t>
                  </w:r>
                  <w:r w:rsidR="00572DBF" w:rsidRPr="004B387E">
                    <w:rPr>
                      <w:color w:val="343434" w:themeColor="text2" w:themeShade="40"/>
                    </w:rPr>
                    <w:t>, have been collected through different mediums and have varying granularity. S</w:t>
                  </w:r>
                  <w:r w:rsidRPr="004B387E">
                    <w:rPr>
                      <w:color w:val="343434" w:themeColor="text2" w:themeShade="40"/>
                    </w:rPr>
                    <w:t>ome are representative of the popula</w:t>
                  </w:r>
                  <w:r w:rsidR="00572DBF" w:rsidRPr="004B387E">
                    <w:rPr>
                      <w:color w:val="343434" w:themeColor="text2" w:themeShade="40"/>
                    </w:rPr>
                    <w:t xml:space="preserve">tion and some have strong bias (e.g. </w:t>
                  </w:r>
                  <w:proofErr w:type="spellStart"/>
                  <w:r w:rsidR="00572DBF" w:rsidRPr="004B387E">
                    <w:rPr>
                      <w:color w:val="343434" w:themeColor="text2" w:themeShade="40"/>
                    </w:rPr>
                    <w:t>Strava</w:t>
                  </w:r>
                  <w:proofErr w:type="spellEnd"/>
                  <w:r w:rsidR="00572DBF" w:rsidRPr="004B387E">
                    <w:rPr>
                      <w:color w:val="343434" w:themeColor="text2" w:themeShade="40"/>
                    </w:rPr>
                    <w:t xml:space="preserve"> towards</w:t>
                  </w:r>
                  <w:r w:rsidR="00825EF7" w:rsidRPr="004B387E">
                    <w:rPr>
                      <w:color w:val="343434" w:themeColor="text2" w:themeShade="40"/>
                    </w:rPr>
                    <w:t xml:space="preserve"> fitness-</w:t>
                  </w:r>
                  <w:r w:rsidR="00572DBF" w:rsidRPr="004B387E">
                    <w:rPr>
                      <w:color w:val="343434" w:themeColor="text2" w:themeShade="40"/>
                    </w:rPr>
                    <w:t>oriented individuals). Kasia described a way of fusing the data sets in a way which would bring the best possible granularity while keeping the sample representative</w:t>
                  </w:r>
                  <w:r w:rsidR="00825EF7" w:rsidRPr="004B387E">
                    <w:rPr>
                      <w:color w:val="343434" w:themeColor="text2" w:themeShade="40"/>
                    </w:rPr>
                    <w:t xml:space="preserve"> and free of bias.</w:t>
                  </w:r>
                </w:p>
                <w:p w14:paraId="20599290" w14:textId="06610695" w:rsidR="0008147B" w:rsidRPr="004B387E" w:rsidRDefault="0008147B" w:rsidP="0008147B">
                  <w:pPr>
                    <w:pStyle w:val="CVText"/>
                    <w:rPr>
                      <w:b/>
                      <w:color w:val="343434" w:themeColor="text2" w:themeShade="40"/>
                    </w:rPr>
                  </w:pPr>
                  <w:r w:rsidRPr="004B387E">
                    <w:rPr>
                      <w:b/>
                      <w:color w:val="343434" w:themeColor="text2" w:themeShade="40"/>
                    </w:rPr>
                    <w:t>Satellite monitoring Tool with AT&amp;R</w:t>
                  </w:r>
                  <w:r w:rsidR="00F369A1" w:rsidRPr="004B387E">
                    <w:rPr>
                      <w:b/>
                      <w:color w:val="343434" w:themeColor="text2" w:themeShade="40"/>
                    </w:rPr>
                    <w:t xml:space="preserve"> [</w:t>
                  </w:r>
                  <w:r w:rsidR="00F369A1" w:rsidRPr="004B387E">
                    <w:rPr>
                      <w:b/>
                      <w:i/>
                      <w:color w:val="343434" w:themeColor="text2" w:themeShade="40"/>
                    </w:rPr>
                    <w:t>March 2018</w:t>
                  </w:r>
                  <w:r w:rsidR="00F369A1" w:rsidRPr="004B387E">
                    <w:rPr>
                      <w:b/>
                      <w:color w:val="343434" w:themeColor="text2" w:themeShade="40"/>
                    </w:rPr>
                    <w:t>]</w:t>
                  </w:r>
                  <w:r w:rsidRPr="004B387E">
                    <w:rPr>
                      <w:b/>
                      <w:color w:val="343434" w:themeColor="text2" w:themeShade="40"/>
                    </w:rPr>
                    <w:t>:</w:t>
                  </w:r>
                </w:p>
                <w:p w14:paraId="12AD6071" w14:textId="53463468" w:rsidR="0008147B" w:rsidRPr="004B387E" w:rsidRDefault="0008147B" w:rsidP="005924DC">
                  <w:pPr>
                    <w:pStyle w:val="CVText"/>
                    <w:rPr>
                      <w:color w:val="343434" w:themeColor="text2" w:themeShade="40"/>
                    </w:rPr>
                  </w:pPr>
                  <w:r w:rsidRPr="004B387E">
                    <w:rPr>
                      <w:color w:val="343434" w:themeColor="text2" w:themeShade="40"/>
                    </w:rPr>
                    <w:t>This project dealt with data collected from satellite images around the time of an oil spill. The aim was to build a tool which would process satellite pictures in a bid to identify possible oil spill</w:t>
                  </w:r>
                  <w:r w:rsidR="00F369A1" w:rsidRPr="004B387E">
                    <w:rPr>
                      <w:color w:val="343434" w:themeColor="text2" w:themeShade="40"/>
                    </w:rPr>
                    <w:t>s</w:t>
                  </w:r>
                  <w:r w:rsidRPr="004B387E">
                    <w:rPr>
                      <w:color w:val="343434" w:themeColor="text2" w:themeShade="40"/>
                    </w:rPr>
                    <w:t xml:space="preserve"> before they become very large. Kasia helped to fit a multivariate Gaussian model to the data using packages in Python such as Pandas and </w:t>
                  </w:r>
                  <w:proofErr w:type="spellStart"/>
                  <w:r w:rsidRPr="004B387E">
                    <w:rPr>
                      <w:color w:val="343434" w:themeColor="text2" w:themeShade="40"/>
                    </w:rPr>
                    <w:t>Scikit</w:t>
                  </w:r>
                  <w:proofErr w:type="spellEnd"/>
                  <w:r w:rsidRPr="004B387E">
                    <w:rPr>
                      <w:color w:val="343434" w:themeColor="text2" w:themeShade="40"/>
                    </w:rPr>
                    <w:t>-learn.</w:t>
                  </w:r>
                </w:p>
                <w:p w14:paraId="12CCD81A" w14:textId="13701161" w:rsidR="00507517" w:rsidRPr="004B387E" w:rsidRDefault="00507517" w:rsidP="005924DC">
                  <w:pPr>
                    <w:pStyle w:val="CVText"/>
                    <w:rPr>
                      <w:b/>
                      <w:color w:val="343434" w:themeColor="text2" w:themeShade="40"/>
                    </w:rPr>
                  </w:pPr>
                  <w:r w:rsidRPr="004B387E">
                    <w:rPr>
                      <w:b/>
                      <w:color w:val="343434" w:themeColor="text2" w:themeShade="40"/>
                    </w:rPr>
                    <w:lastRenderedPageBreak/>
                    <w:t>Perception of Place</w:t>
                  </w:r>
                  <w:r w:rsidR="00354D56" w:rsidRPr="004B387E">
                    <w:rPr>
                      <w:b/>
                      <w:color w:val="343434" w:themeColor="text2" w:themeShade="40"/>
                    </w:rPr>
                    <w:t xml:space="preserve"> [</w:t>
                  </w:r>
                  <w:r w:rsidR="00354D56" w:rsidRPr="004B387E">
                    <w:rPr>
                      <w:b/>
                      <w:i/>
                      <w:color w:val="343434" w:themeColor="text2" w:themeShade="40"/>
                    </w:rPr>
                    <w:t xml:space="preserve">February. 2018 – </w:t>
                  </w:r>
                  <w:proofErr w:type="gramStart"/>
                  <w:r w:rsidR="00354D56" w:rsidRPr="004B387E">
                    <w:rPr>
                      <w:b/>
                      <w:i/>
                      <w:color w:val="343434" w:themeColor="text2" w:themeShade="40"/>
                    </w:rPr>
                    <w:t>March,</w:t>
                  </w:r>
                  <w:proofErr w:type="gramEnd"/>
                  <w:r w:rsidR="00354D56" w:rsidRPr="004B387E">
                    <w:rPr>
                      <w:b/>
                      <w:i/>
                      <w:color w:val="343434" w:themeColor="text2" w:themeShade="40"/>
                    </w:rPr>
                    <w:t xml:space="preserve"> 2018</w:t>
                  </w:r>
                  <w:r w:rsidR="00354D56" w:rsidRPr="004B387E">
                    <w:rPr>
                      <w:b/>
                      <w:color w:val="343434" w:themeColor="text2" w:themeShade="40"/>
                    </w:rPr>
                    <w:t>]</w:t>
                  </w:r>
                  <w:r w:rsidRPr="004B387E">
                    <w:rPr>
                      <w:b/>
                      <w:color w:val="343434" w:themeColor="text2" w:themeShade="40"/>
                    </w:rPr>
                    <w:t>:</w:t>
                  </w:r>
                </w:p>
                <w:p w14:paraId="40B23DE3" w14:textId="7C2DE3CC" w:rsidR="00E4657B" w:rsidRPr="004B387E" w:rsidRDefault="00A0330E" w:rsidP="005924DC">
                  <w:pPr>
                    <w:pStyle w:val="CVText"/>
                    <w:rPr>
                      <w:color w:val="343434" w:themeColor="text2" w:themeShade="40"/>
                    </w:rPr>
                  </w:pPr>
                  <w:r w:rsidRPr="004B387E">
                    <w:rPr>
                      <w:color w:val="343434" w:themeColor="text2" w:themeShade="40"/>
                    </w:rPr>
                    <w:t>This project involved analysing</w:t>
                  </w:r>
                  <w:r w:rsidR="00507517" w:rsidRPr="004B387E">
                    <w:rPr>
                      <w:color w:val="343434" w:themeColor="text2" w:themeShade="40"/>
                    </w:rPr>
                    <w:t xml:space="preserve"> data collected from surveys performed o</w:t>
                  </w:r>
                  <w:r w:rsidRPr="004B387E">
                    <w:rPr>
                      <w:color w:val="343434" w:themeColor="text2" w:themeShade="40"/>
                    </w:rPr>
                    <w:t xml:space="preserve">n park and public space users. This was done in an attempt to quantify </w:t>
                  </w:r>
                  <w:r w:rsidR="00507517" w:rsidRPr="004B387E">
                    <w:rPr>
                      <w:color w:val="343434" w:themeColor="text2" w:themeShade="40"/>
                    </w:rPr>
                    <w:t>their sense of well-being and how the park/pub</w:t>
                  </w:r>
                  <w:r w:rsidRPr="004B387E">
                    <w:rPr>
                      <w:color w:val="343434" w:themeColor="text2" w:themeShade="40"/>
                    </w:rPr>
                    <w:t xml:space="preserve">lic space is contributing to it, and to identify possible areas of improvement to the public space. In this project, Kasia utilised Python packages such as Pandas to process and analyse the data and </w:t>
                  </w:r>
                  <w:proofErr w:type="spellStart"/>
                  <w:r w:rsidRPr="004B387E">
                    <w:rPr>
                      <w:color w:val="343434" w:themeColor="text2" w:themeShade="40"/>
                    </w:rPr>
                    <w:t>Plotly</w:t>
                  </w:r>
                  <w:proofErr w:type="spellEnd"/>
                  <w:r w:rsidRPr="004B387E">
                    <w:rPr>
                      <w:color w:val="343434" w:themeColor="text2" w:themeShade="40"/>
                    </w:rPr>
                    <w:t>, Seaborn and Bokeh to visualise it.</w:t>
                  </w:r>
                </w:p>
                <w:p w14:paraId="0788F89B" w14:textId="77777777" w:rsidR="00E4657B" w:rsidRPr="004B387E" w:rsidRDefault="00E4657B" w:rsidP="005924DC">
                  <w:pPr>
                    <w:pStyle w:val="CVText"/>
                    <w:rPr>
                      <w:color w:val="343434" w:themeColor="text2" w:themeShade="40"/>
                    </w:rPr>
                  </w:pPr>
                </w:p>
                <w:p w14:paraId="086F740F" w14:textId="4B1E2C1A" w:rsidR="005924DC" w:rsidRPr="004B387E" w:rsidRDefault="00E1425F" w:rsidP="005924DC">
                  <w:pPr>
                    <w:pStyle w:val="CVText"/>
                    <w:rPr>
                      <w:b/>
                      <w:color w:val="343434" w:themeColor="text2" w:themeShade="40"/>
                      <w:sz w:val="28"/>
                      <w:szCs w:val="28"/>
                    </w:rPr>
                  </w:pPr>
                  <w:r w:rsidRPr="004B387E">
                    <w:rPr>
                      <w:b/>
                      <w:color w:val="343434" w:themeColor="text2" w:themeShade="40"/>
                      <w:sz w:val="28"/>
                      <w:szCs w:val="28"/>
                    </w:rPr>
                    <w:t>Prior to Arup:</w:t>
                  </w:r>
                </w:p>
                <w:p w14:paraId="776CDCBD" w14:textId="3702E261" w:rsidR="00984FF9" w:rsidRPr="004B387E" w:rsidRDefault="00984FF9" w:rsidP="005924DC">
                  <w:pPr>
                    <w:pStyle w:val="CVText"/>
                    <w:rPr>
                      <w:color w:val="343434" w:themeColor="text2" w:themeShade="40"/>
                    </w:rPr>
                  </w:pPr>
                  <w:r w:rsidRPr="004B387E">
                    <w:rPr>
                      <w:color w:val="343434" w:themeColor="text2" w:themeShade="40"/>
                    </w:rPr>
                    <w:t>During her PhD Kasia has worked on applications of Riemann-Hilbert problems to mathematical physics. These are boundary value problems which describe many problems in fields such as statistical mechanics and random matrix theory. A relatively recent development of a powerful asymptotic technique of solving these problems has opened an avenue to rigorously solving many interesting problems. Kasia’s research involved the disciplines of both pure</w:t>
                  </w:r>
                  <w:r w:rsidR="006556A2" w:rsidRPr="004B387E">
                    <w:rPr>
                      <w:color w:val="343434" w:themeColor="text2" w:themeShade="40"/>
                    </w:rPr>
                    <w:t xml:space="preserve"> and applied mathematics.</w:t>
                  </w:r>
                  <w:r w:rsidR="002535CF" w:rsidRPr="004B387E">
                    <w:rPr>
                      <w:color w:val="343434" w:themeColor="text2" w:themeShade="40"/>
                    </w:rPr>
                    <w:t xml:space="preserve"> She also utilised Wolfram Mathematica in obtaining and testing results.</w:t>
                  </w:r>
                </w:p>
                <w:p w14:paraId="7D89541F" w14:textId="52C406CE" w:rsidR="006556A2" w:rsidRPr="004B387E" w:rsidRDefault="006556A2" w:rsidP="005924DC">
                  <w:pPr>
                    <w:pStyle w:val="CVText"/>
                    <w:rPr>
                      <w:color w:val="343434" w:themeColor="text2" w:themeShade="40"/>
                    </w:rPr>
                  </w:pPr>
                  <w:r w:rsidRPr="004B387E">
                    <w:rPr>
                      <w:color w:val="343434" w:themeColor="text2" w:themeShade="40"/>
                    </w:rPr>
                    <w:t>During her PhD, Kasia has given many contributed and invited talks at both national and international conferences. She also spent 5 months visiting the Courant Institute of Mathematical Sciences</w:t>
                  </w:r>
                  <w:r w:rsidR="007F7D24" w:rsidRPr="004B387E">
                    <w:rPr>
                      <w:color w:val="343434" w:themeColor="text2" w:themeShade="40"/>
                    </w:rPr>
                    <w:t>, part of New York University</w:t>
                  </w:r>
                  <w:r w:rsidRPr="004B387E">
                    <w:rPr>
                      <w:color w:val="343434" w:themeColor="text2" w:themeShade="40"/>
                    </w:rPr>
                    <w:t>, one of the leading and most prestigious mathematical schools and mathematical sciences research centres in the world.</w:t>
                  </w:r>
                </w:p>
                <w:p w14:paraId="5EDD019F" w14:textId="1AF68C3A" w:rsidR="006556A2" w:rsidRPr="004B387E" w:rsidRDefault="006556A2" w:rsidP="005924DC">
                  <w:pPr>
                    <w:pStyle w:val="CVText"/>
                    <w:rPr>
                      <w:color w:val="343434" w:themeColor="text2" w:themeShade="40"/>
                    </w:rPr>
                  </w:pPr>
                  <w:r w:rsidRPr="004B387E">
                    <w:rPr>
                      <w:color w:val="343434" w:themeColor="text2" w:themeShade="40"/>
                    </w:rPr>
                    <w:t>For her master’s dissertation, Kasia studied variational methods in nonlinear analysis, the centre of which formed calculus of variations.</w:t>
                  </w:r>
                </w:p>
                <w:p w14:paraId="38F79488" w14:textId="024411E7" w:rsidR="00E1425F" w:rsidRPr="004B387E" w:rsidRDefault="00E1425F" w:rsidP="005924DC">
                  <w:pPr>
                    <w:pStyle w:val="CVText"/>
                    <w:rPr>
                      <w:color w:val="343434" w:themeColor="text2" w:themeShade="40"/>
                    </w:rPr>
                  </w:pPr>
                </w:p>
              </w:tc>
            </w:tr>
          </w:tbl>
          <w:p w14:paraId="544F9D06" w14:textId="77777777" w:rsidR="00925D8B" w:rsidRPr="004B387E" w:rsidRDefault="00925D8B" w:rsidP="001F415F">
            <w:pPr>
              <w:pStyle w:val="CVText"/>
              <w:rPr>
                <w:color w:val="343434" w:themeColor="text2" w:themeShade="40"/>
              </w:rPr>
            </w:pPr>
          </w:p>
        </w:tc>
      </w:tr>
    </w:tbl>
    <w:p w14:paraId="15621D37" w14:textId="77777777" w:rsidR="00804451" w:rsidRDefault="00804451" w:rsidP="00286782">
      <w:pPr>
        <w:spacing w:after="0" w:line="240" w:lineRule="auto"/>
        <w:rPr>
          <w:sz w:val="2"/>
          <w:szCs w:val="2"/>
        </w:rPr>
      </w:pPr>
    </w:p>
    <w:p w14:paraId="7007907C" w14:textId="77777777" w:rsidR="00925D8B" w:rsidRPr="00286782" w:rsidRDefault="00925D8B" w:rsidP="00286782">
      <w:pPr>
        <w:spacing w:after="0" w:line="240" w:lineRule="auto"/>
        <w:rPr>
          <w:sz w:val="2"/>
          <w:szCs w:val="2"/>
        </w:rPr>
      </w:pPr>
    </w:p>
    <w:sectPr w:rsidR="00925D8B" w:rsidRPr="00286782" w:rsidSect="00832DE6">
      <w:headerReference w:type="even" r:id="rId16"/>
      <w:headerReference w:type="default" r:id="rId17"/>
      <w:footerReference w:type="even" r:id="rId18"/>
      <w:footerReference w:type="default" r:id="rId19"/>
      <w:headerReference w:type="first" r:id="rId20"/>
      <w:footerReference w:type="first" r:id="rId21"/>
      <w:pgSz w:w="11906" w:h="16838" w:code="9"/>
      <w:pgMar w:top="1134" w:right="1134" w:bottom="1304" w:left="1134" w:header="0"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User Help" w:date="2014-04-08T11:38:00Z" w:initials="HELP">
    <w:p w14:paraId="1C44AF98" w14:textId="77777777" w:rsidR="00693ECD" w:rsidRDefault="00693ECD" w:rsidP="00693ECD">
      <w:pPr>
        <w:spacing w:line="120" w:lineRule="exact"/>
        <w:rPr>
          <w:rFonts w:ascii="Arial" w:hAnsi="Arial" w:cs="Arial"/>
          <w:i/>
          <w:iCs/>
          <w:sz w:val="16"/>
          <w:szCs w:val="16"/>
        </w:rPr>
      </w:pPr>
      <w:r>
        <w:rPr>
          <w:rStyle w:val="CommentReference"/>
        </w:rPr>
        <w:annotationRef/>
      </w:r>
    </w:p>
    <w:p w14:paraId="12112394" w14:textId="77777777" w:rsidR="00693ECD" w:rsidRDefault="00693ECD" w:rsidP="00693ECD">
      <w:pPr>
        <w:spacing w:line="240" w:lineRule="auto"/>
        <w:rPr>
          <w:rFonts w:ascii="Arial" w:hAnsi="Arial" w:cs="Arial"/>
          <w:i/>
          <w:iCs/>
          <w:sz w:val="16"/>
          <w:szCs w:val="16"/>
        </w:rPr>
      </w:pPr>
      <w:r w:rsidRPr="00E6778A">
        <w:rPr>
          <w:rFonts w:ascii="Arial" w:hAnsi="Arial" w:cs="Arial"/>
          <w:i/>
          <w:iCs/>
          <w:sz w:val="16"/>
          <w:szCs w:val="16"/>
        </w:rPr>
        <w:t>To c</w:t>
      </w:r>
      <w:r>
        <w:rPr>
          <w:rFonts w:ascii="Arial" w:hAnsi="Arial" w:cs="Arial"/>
          <w:i/>
          <w:iCs/>
          <w:sz w:val="16"/>
          <w:szCs w:val="16"/>
        </w:rPr>
        <w:t xml:space="preserve">lose this Help Notes pane, click </w:t>
      </w:r>
      <w:r>
        <w:rPr>
          <w:rFonts w:ascii="Arial" w:hAnsi="Arial" w:cs="Arial"/>
          <w:i/>
          <w:iCs/>
          <w:noProof/>
          <w:sz w:val="16"/>
          <w:szCs w:val="16"/>
        </w:rPr>
        <w:drawing>
          <wp:inline distT="0" distB="0" distL="0" distR="0" wp14:anchorId="0BDFBB63" wp14:editId="212487A7">
            <wp:extent cx="104775" cy="114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 button very small.jpg"/>
                    <pic:cNvPicPr/>
                  </pic:nvPicPr>
                  <pic:blipFill>
                    <a:blip r:embed="rId1">
                      <a:extLst>
                        <a:ext uri="{28A0092B-C50C-407E-A947-70E740481C1C}">
                          <a14:useLocalDpi xmlns:a14="http://schemas.microsoft.com/office/drawing/2010/main" val="0"/>
                        </a:ext>
                      </a:extLst>
                    </a:blip>
                    <a:stretch>
                      <a:fillRect/>
                    </a:stretch>
                  </pic:blipFill>
                  <pic:spPr>
                    <a:xfrm>
                      <a:off x="0" y="0"/>
                      <a:ext cx="104775" cy="114300"/>
                    </a:xfrm>
                    <a:prstGeom prst="rect">
                      <a:avLst/>
                    </a:prstGeom>
                  </pic:spPr>
                </pic:pic>
              </a:graphicData>
            </a:graphic>
          </wp:inline>
        </w:drawing>
      </w:r>
      <w:r>
        <w:rPr>
          <w:rFonts w:ascii="Arial" w:hAnsi="Arial" w:cs="Arial"/>
          <w:i/>
          <w:iCs/>
          <w:sz w:val="16"/>
          <w:szCs w:val="16"/>
        </w:rPr>
        <w:t xml:space="preserve"> above. </w:t>
      </w:r>
      <w:r w:rsidRPr="00E6778A">
        <w:rPr>
          <w:rFonts w:ascii="Arial" w:hAnsi="Arial" w:cs="Arial"/>
          <w:i/>
          <w:iCs/>
          <w:sz w:val="16"/>
          <w:szCs w:val="16"/>
        </w:rPr>
        <w:t xml:space="preserve">(To re-open click </w:t>
      </w:r>
      <w:r>
        <w:rPr>
          <w:rFonts w:ascii="Arial" w:hAnsi="Arial" w:cs="Arial"/>
          <w:i/>
          <w:iCs/>
          <w:noProof/>
          <w:sz w:val="16"/>
          <w:szCs w:val="16"/>
        </w:rPr>
        <w:drawing>
          <wp:inline distT="0" distB="0" distL="0" distR="0" wp14:anchorId="1174DE79" wp14:editId="4B878267">
            <wp:extent cx="123825" cy="123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 button small.jpg"/>
                    <pic:cNvPicPr/>
                  </pic:nvPicPr>
                  <pic:blipFill>
                    <a:blip r:embed="rId2">
                      <a:extLst>
                        <a:ext uri="{28A0092B-C50C-407E-A947-70E740481C1C}">
                          <a14:useLocalDpi xmlns:a14="http://schemas.microsoft.com/office/drawing/2010/main" val="0"/>
                        </a:ext>
                      </a:extLst>
                    </a:blip>
                    <a:stretch>
                      <a:fillRect/>
                    </a:stretch>
                  </pic:blipFill>
                  <pic:spPr>
                    <a:xfrm>
                      <a:off x="0" y="0"/>
                      <a:ext cx="123825" cy="123825"/>
                    </a:xfrm>
                    <a:prstGeom prst="rect">
                      <a:avLst/>
                    </a:prstGeom>
                  </pic:spPr>
                </pic:pic>
              </a:graphicData>
            </a:graphic>
          </wp:inline>
        </w:drawing>
      </w:r>
      <w:r>
        <w:rPr>
          <w:rFonts w:ascii="Arial" w:hAnsi="Arial" w:cs="Arial"/>
          <w:i/>
          <w:iCs/>
          <w:sz w:val="16"/>
          <w:szCs w:val="16"/>
        </w:rPr>
        <w:t xml:space="preserve"> </w:t>
      </w:r>
      <w:r w:rsidRPr="00E6778A">
        <w:rPr>
          <w:rFonts w:ascii="Arial" w:hAnsi="Arial" w:cs="Arial"/>
          <w:i/>
          <w:iCs/>
          <w:sz w:val="16"/>
          <w:szCs w:val="16"/>
        </w:rPr>
        <w:t xml:space="preserve">on </w:t>
      </w:r>
      <w:r>
        <w:rPr>
          <w:rFonts w:ascii="Arial" w:hAnsi="Arial" w:cs="Arial"/>
          <w:i/>
          <w:iCs/>
          <w:sz w:val="16"/>
          <w:szCs w:val="16"/>
        </w:rPr>
        <w:t xml:space="preserve">upper left </w:t>
      </w:r>
      <w:r w:rsidRPr="00E6778A">
        <w:rPr>
          <w:rFonts w:ascii="Arial" w:hAnsi="Arial" w:cs="Arial"/>
          <w:i/>
          <w:iCs/>
          <w:sz w:val="16"/>
          <w:szCs w:val="16"/>
        </w:rPr>
        <w:t>Q</w:t>
      </w:r>
      <w:r>
        <w:rPr>
          <w:rFonts w:ascii="Arial" w:hAnsi="Arial" w:cs="Arial"/>
          <w:i/>
          <w:iCs/>
          <w:sz w:val="16"/>
          <w:szCs w:val="16"/>
        </w:rPr>
        <w:t>uick Access toolbar.)</w:t>
      </w:r>
    </w:p>
    <w:p w14:paraId="368E9193" w14:textId="77777777" w:rsidR="00693ECD" w:rsidRPr="00BA6A25" w:rsidRDefault="00693ECD" w:rsidP="00693ECD">
      <w:pPr>
        <w:spacing w:after="0" w:line="240" w:lineRule="auto"/>
        <w:rPr>
          <w:b/>
          <w:color w:val="FF0000"/>
        </w:rPr>
      </w:pPr>
      <w:r>
        <w:rPr>
          <w:b/>
          <w:color w:val="FF0000"/>
        </w:rPr>
        <w:t>Introduction</w:t>
      </w:r>
    </w:p>
    <w:p w14:paraId="16737FB5" w14:textId="77777777" w:rsidR="00693ECD" w:rsidRPr="008C3731" w:rsidRDefault="00693ECD" w:rsidP="00693ECD">
      <w:pPr>
        <w:pStyle w:val="CommentText"/>
        <w:rPr>
          <w:rFonts w:cs="Arial"/>
        </w:rPr>
      </w:pPr>
      <w:r>
        <w:rPr>
          <w:rStyle w:val="CommentReference"/>
        </w:rPr>
        <w:annotationRef/>
      </w:r>
      <w:r w:rsidRPr="0010499F">
        <w:rPr>
          <w:rFonts w:cs="Arial"/>
        </w:rPr>
        <w:t>This standalone CV format is your master CV that holds all your key information. When submitting this CV</w:t>
      </w:r>
      <w:r>
        <w:rPr>
          <w:rFonts w:cs="Arial"/>
        </w:rPr>
        <w:t>,</w:t>
      </w:r>
      <w:r w:rsidRPr="0010499F">
        <w:rPr>
          <w:rFonts w:cs="Arial"/>
        </w:rPr>
        <w:t xml:space="preserve"> extract the most relevant experience, with consideration to the target audience.</w:t>
      </w:r>
    </w:p>
    <w:p w14:paraId="67F70B48" w14:textId="77777777" w:rsidR="00A04E5D" w:rsidRDefault="0093190C" w:rsidP="00693ECD">
      <w:pPr>
        <w:pStyle w:val="CommentText"/>
        <w:rPr>
          <w:rFonts w:cs="Arial"/>
        </w:rPr>
      </w:pPr>
      <w:r>
        <w:rPr>
          <w:rFonts w:cs="Arial"/>
        </w:rPr>
        <w:t>For assistance creating or updating your CV, contact your local business administrator or office manager.</w:t>
      </w:r>
    </w:p>
    <w:p w14:paraId="0B78C2C5" w14:textId="77777777" w:rsidR="00A04E5D" w:rsidRDefault="00A04E5D" w:rsidP="00693ECD">
      <w:pPr>
        <w:pStyle w:val="CommentText"/>
        <w:rPr>
          <w:rFonts w:cs="Arial"/>
        </w:rPr>
      </w:pPr>
    </w:p>
    <w:p w14:paraId="32D4AB7A" w14:textId="77777777" w:rsidR="00A04E5D" w:rsidRPr="004062D9" w:rsidRDefault="00A04E5D" w:rsidP="00693ECD">
      <w:pPr>
        <w:pStyle w:val="CommentText"/>
        <w:rPr>
          <w:rFonts w:cs="Arial"/>
        </w:rPr>
      </w:pPr>
      <w:r w:rsidRPr="004062D9">
        <w:rPr>
          <w:rFonts w:cs="Arial"/>
        </w:rPr>
        <w:t xml:space="preserve">For best </w:t>
      </w:r>
      <w:r w:rsidRPr="00A04E5D">
        <w:rPr>
          <w:rFonts w:cs="Arial"/>
          <w:color w:val="FF0000"/>
        </w:rPr>
        <w:t xml:space="preserve">print quality </w:t>
      </w:r>
      <w:r w:rsidRPr="004062D9">
        <w:rPr>
          <w:rFonts w:cs="Arial"/>
        </w:rPr>
        <w:t>use Word's inbuilt PDF maker via Save As | PDF.</w:t>
      </w:r>
    </w:p>
  </w:comment>
  <w:comment w:id="5" w:author="User Help" w:date="2014-02-10T14:50:00Z" w:initials="HELP">
    <w:p w14:paraId="23C32BBB" w14:textId="77777777" w:rsidR="00693ECD" w:rsidRPr="008C3731" w:rsidRDefault="00693ECD" w:rsidP="00693ECD">
      <w:pPr>
        <w:spacing w:after="0" w:line="240" w:lineRule="auto"/>
        <w:rPr>
          <w:b/>
          <w:color w:val="FF0000"/>
        </w:rPr>
      </w:pPr>
      <w:r>
        <w:rPr>
          <w:b/>
          <w:color w:val="FF0000"/>
        </w:rPr>
        <w:t>Inserting CV into Submission</w:t>
      </w:r>
    </w:p>
    <w:p w14:paraId="1171788F" w14:textId="77777777" w:rsidR="00693ECD" w:rsidRPr="0010499F" w:rsidRDefault="00693ECD" w:rsidP="00693ECD">
      <w:pPr>
        <w:pStyle w:val="CommentText"/>
        <w:rPr>
          <w:rFonts w:cs="Arial"/>
        </w:rPr>
      </w:pPr>
      <w:r>
        <w:rPr>
          <w:rFonts w:cs="Arial"/>
        </w:rPr>
        <w:t xml:space="preserve">Within a report or /submission, use the </w:t>
      </w:r>
      <w:r w:rsidRPr="0039262D">
        <w:rPr>
          <w:rFonts w:cs="Arial"/>
          <w:b/>
        </w:rPr>
        <w:t>Insert CV</w:t>
      </w:r>
      <w:r>
        <w:rPr>
          <w:rFonts w:cs="Arial"/>
        </w:rPr>
        <w:t xml:space="preserve"> button from the Quick Access toolbar and choose the default option "</w:t>
      </w:r>
      <w:r w:rsidRPr="004D77E2">
        <w:rPr>
          <w:rFonts w:cs="Arial"/>
        </w:rPr>
        <w:t>1 CV per page</w:t>
      </w:r>
      <w:r>
        <w:rPr>
          <w:rFonts w:cs="Arial"/>
        </w:rPr>
        <w:t>".  C</w:t>
      </w:r>
      <w:r w:rsidRPr="004D77E2">
        <w:rPr>
          <w:rFonts w:cs="Arial"/>
        </w:rPr>
        <w:t>ondense the key information to fit into a single page</w:t>
      </w:r>
      <w:r>
        <w:rPr>
          <w:rFonts w:cs="Arial"/>
        </w:rPr>
        <w:t>.</w:t>
      </w:r>
    </w:p>
  </w:comment>
  <w:comment w:id="1" w:author="User Help" w:date="2014-04-08T11:33:00Z" w:initials="HELP">
    <w:p w14:paraId="492AAE56" w14:textId="77777777" w:rsidR="00693ECD" w:rsidRPr="008C3731" w:rsidRDefault="00693ECD" w:rsidP="00693ECD">
      <w:pPr>
        <w:spacing w:after="0" w:line="240" w:lineRule="auto"/>
        <w:rPr>
          <w:b/>
          <w:color w:val="FF0000"/>
        </w:rPr>
      </w:pPr>
      <w:r>
        <w:rPr>
          <w:rStyle w:val="CommentReference"/>
        </w:rPr>
        <w:annotationRef/>
      </w:r>
      <w:r>
        <w:rPr>
          <w:b/>
          <w:color w:val="FF0000"/>
        </w:rPr>
        <w:t>Photo</w:t>
      </w:r>
    </w:p>
    <w:p w14:paraId="056EEF6A" w14:textId="77777777" w:rsidR="00693ECD" w:rsidRDefault="00693ECD" w:rsidP="00693ECD">
      <w:pPr>
        <w:pStyle w:val="CommentText"/>
        <w:rPr>
          <w:rFonts w:cs="Arial"/>
        </w:rPr>
      </w:pPr>
      <w:r w:rsidRPr="00AE2DDF">
        <w:rPr>
          <w:rFonts w:cs="Arial"/>
        </w:rPr>
        <w:t>Inser</w:t>
      </w:r>
      <w:r>
        <w:rPr>
          <w:rFonts w:cs="Arial"/>
        </w:rPr>
        <w:t>t a photo above the Profession column.  Select</w:t>
      </w:r>
      <w:r w:rsidRPr="00AE2DDF">
        <w:rPr>
          <w:rFonts w:cs="Arial"/>
        </w:rPr>
        <w:t xml:space="preserve"> </w:t>
      </w:r>
      <w:r w:rsidRPr="00AE2DDF">
        <w:rPr>
          <w:rFonts w:cs="Arial"/>
          <w:b/>
        </w:rPr>
        <w:t>Insert | Illustrations | Picture</w:t>
      </w:r>
      <w:r w:rsidRPr="00AE2DDF">
        <w:rPr>
          <w:rFonts w:cs="Arial"/>
        </w:rPr>
        <w:t>. The image should be a jpeg, 40mm square at 120 dpi (</w:t>
      </w:r>
      <w:proofErr w:type="spellStart"/>
      <w:r w:rsidRPr="00AE2DDF">
        <w:rPr>
          <w:rFonts w:cs="Arial"/>
        </w:rPr>
        <w:t>ppi</w:t>
      </w:r>
      <w:proofErr w:type="spellEnd"/>
      <w:r w:rsidRPr="00AE2DDF">
        <w:rPr>
          <w:rFonts w:cs="Arial"/>
        </w:rPr>
        <w:t xml:space="preserve">). </w:t>
      </w:r>
    </w:p>
    <w:p w14:paraId="0BE364A4" w14:textId="77777777" w:rsidR="00A04E5D" w:rsidRPr="004062D9" w:rsidRDefault="00A04E5D" w:rsidP="00693ECD">
      <w:pPr>
        <w:pStyle w:val="CommentText"/>
        <w:rPr>
          <w:rFonts w:cs="Arial"/>
        </w:rPr>
      </w:pPr>
      <w:r w:rsidRPr="00A04E5D">
        <w:rPr>
          <w:rFonts w:cs="Arial"/>
        </w:rPr>
        <w:t>The image should be cropped for head and shoulders with enough space to contain the whole head. The portrait should be in sharp focus and the background in soft-focus/not too ‘busy’. Avoid single colour backgrounds where possible</w:t>
      </w:r>
      <w:r w:rsidR="0093190C">
        <w:rPr>
          <w:rFonts w:cs="Arial"/>
        </w:rPr>
        <w:t>.</w:t>
      </w:r>
    </w:p>
  </w:comment>
  <w:comment w:id="2" w:author="User Help" w:date="2014-04-09T15:00:00Z" w:initials="HELP">
    <w:p w14:paraId="2D98A4B9" w14:textId="77777777" w:rsidR="00177E83" w:rsidRDefault="00693ECD" w:rsidP="00A36D30">
      <w:pPr>
        <w:spacing w:after="0" w:line="240" w:lineRule="auto"/>
        <w:rPr>
          <w:b/>
          <w:color w:val="FF0000"/>
        </w:rPr>
      </w:pPr>
      <w:r>
        <w:rPr>
          <w:rStyle w:val="CommentReference"/>
        </w:rPr>
        <w:annotationRef/>
      </w:r>
      <w:r>
        <w:rPr>
          <w:b/>
          <w:color w:val="FF0000"/>
        </w:rPr>
        <w:t>High Level Description (</w:t>
      </w:r>
      <w:r w:rsidR="00B134BF">
        <w:rPr>
          <w:rFonts w:ascii="Arial" w:hAnsi="Arial" w:cs="Arial"/>
          <w:color w:val="FF0000"/>
          <w:sz w:val="18"/>
        </w:rPr>
        <w:t xml:space="preserve">no more than 100 words and </w:t>
      </w:r>
      <w:r w:rsidR="00177E83" w:rsidRPr="00177E83">
        <w:rPr>
          <w:rFonts w:ascii="Arial" w:hAnsi="Arial" w:cs="Arial"/>
          <w:color w:val="FF0000"/>
          <w:sz w:val="18"/>
        </w:rPr>
        <w:t>no more than 2 p</w:t>
      </w:r>
      <w:r w:rsidR="00B134BF">
        <w:rPr>
          <w:rFonts w:ascii="Arial" w:hAnsi="Arial" w:cs="Arial"/>
          <w:color w:val="FF0000"/>
          <w:sz w:val="18"/>
        </w:rPr>
        <w:t>aragraphs</w:t>
      </w:r>
      <w:r w:rsidRPr="00177E83">
        <w:rPr>
          <w:b/>
          <w:color w:val="FF0000"/>
        </w:rPr>
        <w:t>)</w:t>
      </w:r>
    </w:p>
    <w:p w14:paraId="53F40913" w14:textId="77777777" w:rsidR="00177E83" w:rsidRDefault="00177E83" w:rsidP="00177E83">
      <w:pPr>
        <w:spacing w:after="0"/>
        <w:rPr>
          <w:rFonts w:ascii="Arial" w:hAnsi="Arial" w:cs="Arial"/>
          <w:sz w:val="18"/>
        </w:rPr>
      </w:pPr>
      <w:r w:rsidRPr="00177E83">
        <w:rPr>
          <w:rFonts w:ascii="Arial" w:hAnsi="Arial" w:cs="Arial"/>
          <w:sz w:val="18"/>
        </w:rPr>
        <w:t>The first section should provide a concise, high-level description of the person and provide the reader with an understanding of how his/her approach to projects and their capabilities address key client objectives. For example, how does your work generate benefits for clients, the project's end users or the community.</w:t>
      </w:r>
    </w:p>
    <w:p w14:paraId="540CFCC3" w14:textId="77777777" w:rsidR="00177E83" w:rsidRPr="00A36D30" w:rsidRDefault="00177E83" w:rsidP="00A36D30">
      <w:pPr>
        <w:spacing w:after="0" w:line="240" w:lineRule="auto"/>
        <w:rPr>
          <w:b/>
          <w:color w:val="FF0000"/>
        </w:rPr>
      </w:pPr>
    </w:p>
  </w:comment>
  <w:comment w:id="3" w:author="User Help" w:date="2014-02-10T14:50:00Z" w:initials="HELP">
    <w:p w14:paraId="11499D09" w14:textId="77777777" w:rsidR="00693ECD" w:rsidRPr="00BA6A25" w:rsidRDefault="00693ECD" w:rsidP="00693ECD">
      <w:pPr>
        <w:spacing w:after="0" w:line="240" w:lineRule="auto"/>
        <w:rPr>
          <w:b/>
          <w:color w:val="FF0000"/>
        </w:rPr>
      </w:pPr>
      <w:r>
        <w:rPr>
          <w:b/>
          <w:color w:val="FF0000"/>
        </w:rPr>
        <w:t>Value Statement (3 lines)</w:t>
      </w:r>
    </w:p>
    <w:p w14:paraId="501A0DBA" w14:textId="77777777" w:rsidR="00693ECD" w:rsidRPr="008C3731" w:rsidRDefault="00693ECD" w:rsidP="00693ECD">
      <w:pPr>
        <w:pStyle w:val="CommentText"/>
        <w:rPr>
          <w:rFonts w:cs="Arial"/>
        </w:rPr>
      </w:pPr>
      <w:r>
        <w:rPr>
          <w:rStyle w:val="CommentReference"/>
        </w:rPr>
        <w:annotationRef/>
      </w:r>
      <w:r>
        <w:rPr>
          <w:rFonts w:cs="Arial"/>
        </w:rPr>
        <w:t xml:space="preserve">Below the </w:t>
      </w:r>
      <w:proofErr w:type="gramStart"/>
      <w:r>
        <w:rPr>
          <w:rFonts w:cs="Arial"/>
        </w:rPr>
        <w:t>high level</w:t>
      </w:r>
      <w:proofErr w:type="gramEnd"/>
      <w:r>
        <w:rPr>
          <w:rFonts w:cs="Arial"/>
        </w:rPr>
        <w:t xml:space="preserve"> statement </w:t>
      </w:r>
      <w:r>
        <w:rPr>
          <w:rStyle w:val="CommentReference"/>
        </w:rPr>
        <w:annotationRef/>
      </w:r>
      <w:r w:rsidRPr="00F419A9">
        <w:rPr>
          <w:rFonts w:cs="Arial"/>
        </w:rPr>
        <w:t xml:space="preserve"> enter a short </w:t>
      </w:r>
      <w:r w:rsidRPr="00F419A9">
        <w:rPr>
          <w:rFonts w:cs="Arial"/>
          <w:b/>
          <w:bCs/>
        </w:rPr>
        <w:t>value statement</w:t>
      </w:r>
      <w:r w:rsidRPr="00F419A9">
        <w:rPr>
          <w:rFonts w:cs="Arial"/>
          <w:bCs/>
        </w:rPr>
        <w:t>, no more than 3 lines,</w:t>
      </w:r>
      <w:r w:rsidRPr="00F419A9">
        <w:rPr>
          <w:rFonts w:cs="Arial"/>
        </w:rPr>
        <w:t xml:space="preserve"> highlight</w:t>
      </w:r>
      <w:r>
        <w:rPr>
          <w:rFonts w:cs="Arial"/>
        </w:rPr>
        <w:t>ing</w:t>
      </w:r>
      <w:r w:rsidRPr="00F419A9">
        <w:rPr>
          <w:rFonts w:cs="Arial"/>
        </w:rPr>
        <w:t xml:space="preserve"> the unique/key strength that he/she brings to a project.</w:t>
      </w:r>
    </w:p>
  </w:comment>
  <w:comment w:id="4" w:author="User Help" w:date="2014-02-10T14:50:00Z" w:initials="HELP">
    <w:p w14:paraId="128D7FE6" w14:textId="77777777" w:rsidR="00693ECD" w:rsidRPr="00BA6A25" w:rsidRDefault="00693ECD" w:rsidP="00693ECD">
      <w:pPr>
        <w:spacing w:after="0" w:line="240" w:lineRule="auto"/>
        <w:rPr>
          <w:b/>
          <w:color w:val="FF0000"/>
        </w:rPr>
      </w:pPr>
      <w:r>
        <w:rPr>
          <w:b/>
          <w:color w:val="FF0000"/>
        </w:rPr>
        <w:t xml:space="preserve">Project information </w:t>
      </w:r>
    </w:p>
    <w:p w14:paraId="59706089" w14:textId="77777777" w:rsidR="00693ECD" w:rsidRPr="008C3731" w:rsidRDefault="00693ECD" w:rsidP="00693ECD">
      <w:pPr>
        <w:pStyle w:val="CommentText"/>
        <w:rPr>
          <w:rFonts w:cs="Arial"/>
        </w:rPr>
      </w:pPr>
      <w:r>
        <w:rPr>
          <w:rStyle w:val="CommentReference"/>
        </w:rPr>
        <w:annotationRef/>
      </w:r>
      <w:r>
        <w:rPr>
          <w:rStyle w:val="CommentReference"/>
        </w:rPr>
        <w:annotationRef/>
      </w:r>
      <w:r>
        <w:rPr>
          <w:rFonts w:cs="Arial"/>
        </w:rPr>
        <w:t>Below the value statement e</w:t>
      </w:r>
      <w:r w:rsidRPr="004A5B22">
        <w:rPr>
          <w:rFonts w:cs="Arial"/>
        </w:rPr>
        <w:t>nter the following heading for each project:</w:t>
      </w:r>
      <w:r w:rsidRPr="004A5B22">
        <w:rPr>
          <w:rFonts w:cs="Arial"/>
        </w:rPr>
        <w:br/>
      </w:r>
      <w:r w:rsidRPr="004A5B22">
        <w:rPr>
          <w:rFonts w:cs="Arial"/>
          <w:b/>
        </w:rPr>
        <w:t xml:space="preserve">Project title, city, state/province (if applicable), country </w:t>
      </w:r>
    </w:p>
    <w:p w14:paraId="47345AA2" w14:textId="77777777" w:rsidR="00693ECD" w:rsidRPr="004062D9" w:rsidRDefault="00693ECD" w:rsidP="00693ECD">
      <w:pPr>
        <w:pStyle w:val="CommentText"/>
        <w:rPr>
          <w:rFonts w:cs="Arial"/>
        </w:rPr>
      </w:pPr>
      <w:r w:rsidRPr="004A5B22">
        <w:rPr>
          <w:rFonts w:cs="Arial"/>
        </w:rPr>
        <w:t xml:space="preserve">This section should provide a brief description of the role that the person played on the project and highlight the value added/benefit brought to </w:t>
      </w:r>
      <w:r>
        <w:rPr>
          <w:rFonts w:cs="Arial"/>
        </w:rPr>
        <w:t>the client/community/end-user.</w:t>
      </w:r>
    </w:p>
    <w:p w14:paraId="3E85E426" w14:textId="77777777" w:rsidR="00693ECD" w:rsidRDefault="00693ECD" w:rsidP="00693EC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2D4AB7A" w15:done="0"/>
  <w15:commentEx w15:paraId="1171788F" w15:done="0"/>
  <w15:commentEx w15:paraId="0BE364A4" w15:done="0"/>
  <w15:commentEx w15:paraId="540CFCC3" w15:done="0"/>
  <w15:commentEx w15:paraId="501A0DBA" w15:done="0"/>
  <w15:commentEx w15:paraId="3E85E4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2D4AB7A" w16cid:durableId="1FE2EFC9"/>
  <w16cid:commentId w16cid:paraId="1171788F" w16cid:durableId="1FE2EFCA"/>
  <w16cid:commentId w16cid:paraId="0BE364A4" w16cid:durableId="1E15A0DF"/>
  <w16cid:commentId w16cid:paraId="540CFCC3" w16cid:durableId="1E15A0E0"/>
  <w16cid:commentId w16cid:paraId="501A0DBA" w16cid:durableId="1E15A0E1"/>
  <w16cid:commentId w16cid:paraId="3E85E426" w16cid:durableId="1E15A0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773A32" w14:textId="77777777" w:rsidR="00C86024" w:rsidRDefault="00C86024">
      <w:r>
        <w:separator/>
      </w:r>
    </w:p>
  </w:endnote>
  <w:endnote w:type="continuationSeparator" w:id="0">
    <w:p w14:paraId="2570A8B5" w14:textId="77777777" w:rsidR="00C86024" w:rsidRDefault="00C86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36D74" w14:textId="77777777" w:rsidR="00A2795B" w:rsidRDefault="00A279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jc w:val="center"/>
      <w:tblLayout w:type="fixed"/>
      <w:tblCellMar>
        <w:left w:w="0" w:type="dxa"/>
        <w:right w:w="0" w:type="dxa"/>
      </w:tblCellMar>
      <w:tblLook w:val="0000" w:firstRow="0" w:lastRow="0" w:firstColumn="0" w:lastColumn="0" w:noHBand="0" w:noVBand="0"/>
    </w:tblPr>
    <w:tblGrid>
      <w:gridCol w:w="3262"/>
      <w:gridCol w:w="2267"/>
      <w:gridCol w:w="4110"/>
    </w:tblGrid>
    <w:tr w:rsidR="006317F3" w:rsidRPr="00925D8B" w14:paraId="3E7E0BDB" w14:textId="77777777" w:rsidTr="00804451">
      <w:trPr>
        <w:cantSplit/>
        <w:jc w:val="center"/>
      </w:trPr>
      <w:tc>
        <w:tcPr>
          <w:tcW w:w="1690" w:type="pct"/>
          <w:tcMar>
            <w:right w:w="227" w:type="dxa"/>
          </w:tcMar>
          <w:vAlign w:val="bottom"/>
        </w:tcPr>
        <w:p w14:paraId="741840EA" w14:textId="77777777" w:rsidR="006317F3" w:rsidRPr="00925D8B" w:rsidRDefault="00C701B4" w:rsidP="00F345AC">
          <w:pPr>
            <w:pStyle w:val="Filename"/>
          </w:pPr>
          <w:r>
            <w:fldChar w:fldCharType="begin"/>
          </w:r>
          <w:r w:rsidR="00F04A02">
            <w:instrText xml:space="preserve"> FILENAME \p </w:instrText>
          </w:r>
          <w:r>
            <w:fldChar w:fldCharType="separate"/>
          </w:r>
          <w:r w:rsidR="00310215">
            <w:t>C:\Users\Eleanor.Reid\Documents\CV.docx</w:t>
          </w:r>
          <w:r>
            <w:fldChar w:fldCharType="end"/>
          </w:r>
          <w:bookmarkStart w:id="15" w:name="FtrFilename2"/>
          <w:bookmarkEnd w:id="15"/>
        </w:p>
      </w:tc>
      <w:tc>
        <w:tcPr>
          <w:tcW w:w="1175" w:type="pct"/>
          <w:vAlign w:val="bottom"/>
        </w:tcPr>
        <w:p w14:paraId="617F4512" w14:textId="77777777" w:rsidR="006317F3" w:rsidRPr="0032169F" w:rsidRDefault="006317F3" w:rsidP="0032169F">
          <w:pPr>
            <w:pStyle w:val="Footer"/>
            <w:rPr>
              <w:sz w:val="14"/>
              <w:szCs w:val="14"/>
            </w:rPr>
          </w:pPr>
          <w:r w:rsidRPr="0032169F">
            <w:rPr>
              <w:sz w:val="14"/>
              <w:szCs w:val="14"/>
            </w:rPr>
            <w:t>www.arup.com</w:t>
          </w:r>
          <w:bookmarkStart w:id="16" w:name="Website2"/>
          <w:bookmarkEnd w:id="16"/>
        </w:p>
      </w:tc>
      <w:tc>
        <w:tcPr>
          <w:tcW w:w="2130" w:type="pct"/>
        </w:tcPr>
        <w:p w14:paraId="6A89AB50" w14:textId="77777777" w:rsidR="006317F3" w:rsidRPr="00925D8B" w:rsidRDefault="006317F3" w:rsidP="00925D8B">
          <w:pPr>
            <w:spacing w:after="0" w:line="240" w:lineRule="auto"/>
            <w:jc w:val="right"/>
          </w:pPr>
        </w:p>
      </w:tc>
    </w:tr>
  </w:tbl>
  <w:p w14:paraId="0499AAB4" w14:textId="77777777" w:rsidR="006317F3" w:rsidRPr="00925D8B" w:rsidRDefault="006317F3" w:rsidP="00925D8B">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jc w:val="center"/>
      <w:tblLayout w:type="fixed"/>
      <w:tblCellMar>
        <w:left w:w="0" w:type="dxa"/>
        <w:right w:w="0" w:type="dxa"/>
      </w:tblCellMar>
      <w:tblLook w:val="0000" w:firstRow="0" w:lastRow="0" w:firstColumn="0" w:lastColumn="0" w:noHBand="0" w:noVBand="0"/>
    </w:tblPr>
    <w:tblGrid>
      <w:gridCol w:w="3262"/>
      <w:gridCol w:w="2267"/>
      <w:gridCol w:w="4110"/>
    </w:tblGrid>
    <w:tr w:rsidR="006317F3" w14:paraId="51AEA90F" w14:textId="77777777">
      <w:trPr>
        <w:cantSplit/>
        <w:jc w:val="center"/>
      </w:trPr>
      <w:tc>
        <w:tcPr>
          <w:tcW w:w="1692" w:type="pct"/>
          <w:tcMar>
            <w:right w:w="227" w:type="dxa"/>
          </w:tcMar>
          <w:vAlign w:val="bottom"/>
        </w:tcPr>
        <w:p w14:paraId="3E7C4C86" w14:textId="77777777" w:rsidR="006317F3" w:rsidRPr="00064AEE" w:rsidRDefault="00C701B4" w:rsidP="00770A70">
          <w:pPr>
            <w:pStyle w:val="Filename"/>
          </w:pPr>
          <w:r>
            <w:fldChar w:fldCharType="begin"/>
          </w:r>
          <w:r w:rsidR="00F04A02">
            <w:instrText xml:space="preserve"> FILENAME \p </w:instrText>
          </w:r>
          <w:r>
            <w:fldChar w:fldCharType="separate"/>
          </w:r>
          <w:r w:rsidR="00310215">
            <w:t>C:\Users\Eleanor.Reid\Documents\CV.docx</w:t>
          </w:r>
          <w:r>
            <w:fldChar w:fldCharType="end"/>
          </w:r>
          <w:bookmarkStart w:id="17" w:name="FtrFilename"/>
          <w:bookmarkEnd w:id="17"/>
        </w:p>
      </w:tc>
      <w:tc>
        <w:tcPr>
          <w:tcW w:w="1176" w:type="pct"/>
          <w:vAlign w:val="bottom"/>
        </w:tcPr>
        <w:p w14:paraId="41908067" w14:textId="77777777" w:rsidR="006317F3" w:rsidRPr="0085358C" w:rsidRDefault="006317F3" w:rsidP="00770A70">
          <w:pPr>
            <w:pStyle w:val="Footer"/>
            <w:rPr>
              <w:sz w:val="14"/>
              <w:szCs w:val="14"/>
            </w:rPr>
          </w:pPr>
          <w:r w:rsidRPr="0085358C">
            <w:rPr>
              <w:sz w:val="14"/>
              <w:szCs w:val="14"/>
            </w:rPr>
            <w:t>www.arup.com</w:t>
          </w:r>
          <w:bookmarkStart w:id="18" w:name="Website"/>
          <w:bookmarkEnd w:id="18"/>
        </w:p>
      </w:tc>
      <w:tc>
        <w:tcPr>
          <w:tcW w:w="2132" w:type="pct"/>
          <w:vAlign w:val="bottom"/>
        </w:tcPr>
        <w:p w14:paraId="5F9AD372" w14:textId="77777777" w:rsidR="006317F3" w:rsidRDefault="00B27151" w:rsidP="00935F0D">
          <w:pPr>
            <w:spacing w:after="0" w:line="240" w:lineRule="auto"/>
            <w:jc w:val="right"/>
          </w:pPr>
          <w:r>
            <w:rPr>
              <w:noProof/>
            </w:rPr>
            <w:drawing>
              <wp:inline distT="0" distB="0" distL="0" distR="0" wp14:anchorId="0EA44A63" wp14:editId="4FC664D9">
                <wp:extent cx="933450" cy="285750"/>
                <wp:effectExtent l="0" t="0" r="0" b="0"/>
                <wp:docPr id="4" name="Picture 4" descr="ArupLogo2010_k_OvaWord1000mm_CompoundTransparent_100kGreyscal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upLogo2010_k_OvaWord1000mm_CompoundTransparent_100kGreyscale.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3450" cy="285750"/>
                        </a:xfrm>
                        <a:prstGeom prst="rect">
                          <a:avLst/>
                        </a:prstGeom>
                      </pic:spPr>
                    </pic:pic>
                  </a:graphicData>
                </a:graphic>
              </wp:inline>
            </w:drawing>
          </w:r>
        </w:p>
      </w:tc>
    </w:tr>
  </w:tbl>
  <w:p w14:paraId="34988CD3" w14:textId="77777777" w:rsidR="006317F3" w:rsidRPr="00F7376B" w:rsidRDefault="006317F3">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3F63E5" w14:textId="77777777" w:rsidR="00C86024" w:rsidRDefault="00C86024">
      <w:r>
        <w:separator/>
      </w:r>
    </w:p>
  </w:footnote>
  <w:footnote w:type="continuationSeparator" w:id="0">
    <w:p w14:paraId="181647A6" w14:textId="77777777" w:rsidR="00C86024" w:rsidRDefault="00C86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035E17" w14:textId="77777777" w:rsidR="00A2795B" w:rsidRDefault="00A279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D15FA7" w14:textId="77777777" w:rsidR="00A2795B" w:rsidRDefault="00A279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1DA281" w14:textId="77777777" w:rsidR="00A2795B" w:rsidRDefault="00A279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B7071D"/>
    <w:multiLevelType w:val="hybridMultilevel"/>
    <w:tmpl w:val="ADA2C23C"/>
    <w:lvl w:ilvl="0" w:tplc="96E695EA">
      <w:start w:val="1"/>
      <w:numFmt w:val="bullet"/>
      <w:pStyle w:val="CVBullets"/>
      <w:lvlText w:val=""/>
      <w:lvlJc w:val="left"/>
      <w:pPr>
        <w:ind w:left="360" w:hanging="360"/>
      </w:pPr>
      <w:rPr>
        <w:rFonts w:ascii="Symbol" w:hAnsi="Symbol" w:hint="default"/>
        <w:b w:val="0"/>
        <w:i w:val="0"/>
        <w:sz w:val="24"/>
        <w:u w:color="59595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9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B12"/>
    <w:rsid w:val="00013E68"/>
    <w:rsid w:val="00021D68"/>
    <w:rsid w:val="000229A1"/>
    <w:rsid w:val="000358FD"/>
    <w:rsid w:val="00045822"/>
    <w:rsid w:val="00054CA3"/>
    <w:rsid w:val="0005759C"/>
    <w:rsid w:val="00064AF8"/>
    <w:rsid w:val="0007206E"/>
    <w:rsid w:val="00073AB0"/>
    <w:rsid w:val="00074E80"/>
    <w:rsid w:val="0007536A"/>
    <w:rsid w:val="00075C98"/>
    <w:rsid w:val="0008147B"/>
    <w:rsid w:val="0008160F"/>
    <w:rsid w:val="00084A9E"/>
    <w:rsid w:val="000904E7"/>
    <w:rsid w:val="00092E41"/>
    <w:rsid w:val="000B2ADF"/>
    <w:rsid w:val="000B3B19"/>
    <w:rsid w:val="000B45E9"/>
    <w:rsid w:val="000B47C4"/>
    <w:rsid w:val="000C5854"/>
    <w:rsid w:val="000D36DF"/>
    <w:rsid w:val="000D5B13"/>
    <w:rsid w:val="000E691E"/>
    <w:rsid w:val="000F06C1"/>
    <w:rsid w:val="000F3B67"/>
    <w:rsid w:val="000F4E4E"/>
    <w:rsid w:val="00102E05"/>
    <w:rsid w:val="0010499F"/>
    <w:rsid w:val="00104E7D"/>
    <w:rsid w:val="00106AE2"/>
    <w:rsid w:val="00115A90"/>
    <w:rsid w:val="00123D62"/>
    <w:rsid w:val="0012463D"/>
    <w:rsid w:val="001353F0"/>
    <w:rsid w:val="00143DB5"/>
    <w:rsid w:val="00146E10"/>
    <w:rsid w:val="00155E83"/>
    <w:rsid w:val="001577F5"/>
    <w:rsid w:val="0016303E"/>
    <w:rsid w:val="001638FA"/>
    <w:rsid w:val="00163D91"/>
    <w:rsid w:val="00164903"/>
    <w:rsid w:val="00165121"/>
    <w:rsid w:val="0016658F"/>
    <w:rsid w:val="00177E83"/>
    <w:rsid w:val="00180B12"/>
    <w:rsid w:val="001839B6"/>
    <w:rsid w:val="00183E6D"/>
    <w:rsid w:val="00186163"/>
    <w:rsid w:val="001A110B"/>
    <w:rsid w:val="001B3562"/>
    <w:rsid w:val="001B7D09"/>
    <w:rsid w:val="001C0B96"/>
    <w:rsid w:val="001C1330"/>
    <w:rsid w:val="001D2896"/>
    <w:rsid w:val="001D525A"/>
    <w:rsid w:val="001E0261"/>
    <w:rsid w:val="001F1ACB"/>
    <w:rsid w:val="001F415F"/>
    <w:rsid w:val="001F4AAB"/>
    <w:rsid w:val="001F5CE6"/>
    <w:rsid w:val="001F65DA"/>
    <w:rsid w:val="0020573C"/>
    <w:rsid w:val="00207E4F"/>
    <w:rsid w:val="00210CC5"/>
    <w:rsid w:val="0021587D"/>
    <w:rsid w:val="0021719C"/>
    <w:rsid w:val="00221CBA"/>
    <w:rsid w:val="00233245"/>
    <w:rsid w:val="00246B9B"/>
    <w:rsid w:val="002528AC"/>
    <w:rsid w:val="002535CF"/>
    <w:rsid w:val="00253C38"/>
    <w:rsid w:val="0026781B"/>
    <w:rsid w:val="002702EF"/>
    <w:rsid w:val="00270DD7"/>
    <w:rsid w:val="0027591C"/>
    <w:rsid w:val="0027628B"/>
    <w:rsid w:val="0028320D"/>
    <w:rsid w:val="00286782"/>
    <w:rsid w:val="00290A6B"/>
    <w:rsid w:val="00296F66"/>
    <w:rsid w:val="002A7DB3"/>
    <w:rsid w:val="002B45FE"/>
    <w:rsid w:val="002B7903"/>
    <w:rsid w:val="002C6DFA"/>
    <w:rsid w:val="002D0EB4"/>
    <w:rsid w:val="002D3FD0"/>
    <w:rsid w:val="002D42E9"/>
    <w:rsid w:val="002D77C9"/>
    <w:rsid w:val="002E0D85"/>
    <w:rsid w:val="002E3063"/>
    <w:rsid w:val="002E5C03"/>
    <w:rsid w:val="002E6516"/>
    <w:rsid w:val="002E7900"/>
    <w:rsid w:val="002F10E6"/>
    <w:rsid w:val="002F360C"/>
    <w:rsid w:val="002F6FE5"/>
    <w:rsid w:val="00310215"/>
    <w:rsid w:val="003102EE"/>
    <w:rsid w:val="00320D6D"/>
    <w:rsid w:val="0032169F"/>
    <w:rsid w:val="00321D95"/>
    <w:rsid w:val="00322BC0"/>
    <w:rsid w:val="00325CC3"/>
    <w:rsid w:val="00334126"/>
    <w:rsid w:val="00334284"/>
    <w:rsid w:val="00344C8D"/>
    <w:rsid w:val="0035150E"/>
    <w:rsid w:val="00351826"/>
    <w:rsid w:val="003546F0"/>
    <w:rsid w:val="00354D56"/>
    <w:rsid w:val="003567AB"/>
    <w:rsid w:val="0036080E"/>
    <w:rsid w:val="00362C57"/>
    <w:rsid w:val="00366124"/>
    <w:rsid w:val="00380682"/>
    <w:rsid w:val="003874D9"/>
    <w:rsid w:val="00387EFC"/>
    <w:rsid w:val="0039026A"/>
    <w:rsid w:val="0039740F"/>
    <w:rsid w:val="00397551"/>
    <w:rsid w:val="00397789"/>
    <w:rsid w:val="003B41A3"/>
    <w:rsid w:val="003B4E0C"/>
    <w:rsid w:val="003D43EA"/>
    <w:rsid w:val="003D5B5F"/>
    <w:rsid w:val="003E13F5"/>
    <w:rsid w:val="003E5FBC"/>
    <w:rsid w:val="003F547E"/>
    <w:rsid w:val="00404CDD"/>
    <w:rsid w:val="004062D9"/>
    <w:rsid w:val="004149A3"/>
    <w:rsid w:val="00415D7D"/>
    <w:rsid w:val="004209A7"/>
    <w:rsid w:val="00436B70"/>
    <w:rsid w:val="00442660"/>
    <w:rsid w:val="00445052"/>
    <w:rsid w:val="0044746C"/>
    <w:rsid w:val="00450EB9"/>
    <w:rsid w:val="00456AC9"/>
    <w:rsid w:val="00457092"/>
    <w:rsid w:val="00457359"/>
    <w:rsid w:val="004573AA"/>
    <w:rsid w:val="00467CFE"/>
    <w:rsid w:val="00470B05"/>
    <w:rsid w:val="0048153E"/>
    <w:rsid w:val="004874F7"/>
    <w:rsid w:val="004A5B22"/>
    <w:rsid w:val="004B387E"/>
    <w:rsid w:val="004C0F9B"/>
    <w:rsid w:val="004C2901"/>
    <w:rsid w:val="004C7196"/>
    <w:rsid w:val="004D0E28"/>
    <w:rsid w:val="004D4F8A"/>
    <w:rsid w:val="004D77E2"/>
    <w:rsid w:val="004E3F27"/>
    <w:rsid w:val="004E6C2A"/>
    <w:rsid w:val="004E724F"/>
    <w:rsid w:val="004F500B"/>
    <w:rsid w:val="004F5B62"/>
    <w:rsid w:val="004F6496"/>
    <w:rsid w:val="0050602C"/>
    <w:rsid w:val="00507517"/>
    <w:rsid w:val="00510CA9"/>
    <w:rsid w:val="00531596"/>
    <w:rsid w:val="005350F2"/>
    <w:rsid w:val="00536AC3"/>
    <w:rsid w:val="0054041D"/>
    <w:rsid w:val="00551BF9"/>
    <w:rsid w:val="00555AF9"/>
    <w:rsid w:val="00555E08"/>
    <w:rsid w:val="005564DA"/>
    <w:rsid w:val="00560132"/>
    <w:rsid w:val="00565FFD"/>
    <w:rsid w:val="00572DBF"/>
    <w:rsid w:val="00575B14"/>
    <w:rsid w:val="00576CB6"/>
    <w:rsid w:val="00581281"/>
    <w:rsid w:val="005924DC"/>
    <w:rsid w:val="00594EF2"/>
    <w:rsid w:val="005A3AF2"/>
    <w:rsid w:val="005A5E41"/>
    <w:rsid w:val="005A725C"/>
    <w:rsid w:val="005B39E5"/>
    <w:rsid w:val="005C1218"/>
    <w:rsid w:val="005D0D8C"/>
    <w:rsid w:val="005E6599"/>
    <w:rsid w:val="005E752A"/>
    <w:rsid w:val="005E7F89"/>
    <w:rsid w:val="005F04C5"/>
    <w:rsid w:val="005F0C25"/>
    <w:rsid w:val="005F72DA"/>
    <w:rsid w:val="00603997"/>
    <w:rsid w:val="00606F89"/>
    <w:rsid w:val="00611436"/>
    <w:rsid w:val="0061244D"/>
    <w:rsid w:val="00615768"/>
    <w:rsid w:val="0062068A"/>
    <w:rsid w:val="0062244A"/>
    <w:rsid w:val="006317F3"/>
    <w:rsid w:val="00643E4C"/>
    <w:rsid w:val="0065137A"/>
    <w:rsid w:val="00654C62"/>
    <w:rsid w:val="006556A2"/>
    <w:rsid w:val="00655FBC"/>
    <w:rsid w:val="00656087"/>
    <w:rsid w:val="006627F7"/>
    <w:rsid w:val="00672754"/>
    <w:rsid w:val="00672B1A"/>
    <w:rsid w:val="0067669B"/>
    <w:rsid w:val="006919CA"/>
    <w:rsid w:val="00693ECD"/>
    <w:rsid w:val="006A5E21"/>
    <w:rsid w:val="006B34B3"/>
    <w:rsid w:val="006B384F"/>
    <w:rsid w:val="006B4A3F"/>
    <w:rsid w:val="006C0AAF"/>
    <w:rsid w:val="006C51F6"/>
    <w:rsid w:val="006D3E7E"/>
    <w:rsid w:val="006E16F7"/>
    <w:rsid w:val="006E4D59"/>
    <w:rsid w:val="00713CBA"/>
    <w:rsid w:val="007153E1"/>
    <w:rsid w:val="00723000"/>
    <w:rsid w:val="00725F26"/>
    <w:rsid w:val="00736723"/>
    <w:rsid w:val="00766EA6"/>
    <w:rsid w:val="00770A70"/>
    <w:rsid w:val="00770FCF"/>
    <w:rsid w:val="00783164"/>
    <w:rsid w:val="00787E42"/>
    <w:rsid w:val="007978BA"/>
    <w:rsid w:val="007B0364"/>
    <w:rsid w:val="007B3042"/>
    <w:rsid w:val="007B676C"/>
    <w:rsid w:val="007B71F3"/>
    <w:rsid w:val="007C3258"/>
    <w:rsid w:val="007E1CAF"/>
    <w:rsid w:val="007E258F"/>
    <w:rsid w:val="007E6850"/>
    <w:rsid w:val="007F69D2"/>
    <w:rsid w:val="007F7D24"/>
    <w:rsid w:val="00804451"/>
    <w:rsid w:val="008077D6"/>
    <w:rsid w:val="00810DD7"/>
    <w:rsid w:val="00812FC4"/>
    <w:rsid w:val="0081660F"/>
    <w:rsid w:val="00825EF7"/>
    <w:rsid w:val="00832DE6"/>
    <w:rsid w:val="00833D23"/>
    <w:rsid w:val="00835295"/>
    <w:rsid w:val="0085358C"/>
    <w:rsid w:val="00864F05"/>
    <w:rsid w:val="00891293"/>
    <w:rsid w:val="00891D71"/>
    <w:rsid w:val="00891E65"/>
    <w:rsid w:val="00892D48"/>
    <w:rsid w:val="008B7ACA"/>
    <w:rsid w:val="008C0979"/>
    <w:rsid w:val="008D5698"/>
    <w:rsid w:val="008E5631"/>
    <w:rsid w:val="008F29C4"/>
    <w:rsid w:val="00901081"/>
    <w:rsid w:val="00907CD9"/>
    <w:rsid w:val="00917056"/>
    <w:rsid w:val="00922EE8"/>
    <w:rsid w:val="009234CD"/>
    <w:rsid w:val="0092387E"/>
    <w:rsid w:val="00925D8B"/>
    <w:rsid w:val="0093190C"/>
    <w:rsid w:val="00935F0D"/>
    <w:rsid w:val="00940955"/>
    <w:rsid w:val="00943F50"/>
    <w:rsid w:val="009605E2"/>
    <w:rsid w:val="009617FE"/>
    <w:rsid w:val="0096211A"/>
    <w:rsid w:val="00962144"/>
    <w:rsid w:val="00971215"/>
    <w:rsid w:val="00977639"/>
    <w:rsid w:val="00977768"/>
    <w:rsid w:val="0098493C"/>
    <w:rsid w:val="00984FF9"/>
    <w:rsid w:val="00986121"/>
    <w:rsid w:val="009949CE"/>
    <w:rsid w:val="009B28DB"/>
    <w:rsid w:val="009B3356"/>
    <w:rsid w:val="009B3F53"/>
    <w:rsid w:val="009C47A8"/>
    <w:rsid w:val="009D5B73"/>
    <w:rsid w:val="009E1543"/>
    <w:rsid w:val="009E4D04"/>
    <w:rsid w:val="009E6924"/>
    <w:rsid w:val="00A022C9"/>
    <w:rsid w:val="00A0330E"/>
    <w:rsid w:val="00A0331F"/>
    <w:rsid w:val="00A03822"/>
    <w:rsid w:val="00A04E5D"/>
    <w:rsid w:val="00A11388"/>
    <w:rsid w:val="00A136F4"/>
    <w:rsid w:val="00A166EA"/>
    <w:rsid w:val="00A16CE9"/>
    <w:rsid w:val="00A201E9"/>
    <w:rsid w:val="00A25737"/>
    <w:rsid w:val="00A2795B"/>
    <w:rsid w:val="00A40A28"/>
    <w:rsid w:val="00A41002"/>
    <w:rsid w:val="00A458C8"/>
    <w:rsid w:val="00A53360"/>
    <w:rsid w:val="00A545B8"/>
    <w:rsid w:val="00A55463"/>
    <w:rsid w:val="00A557D5"/>
    <w:rsid w:val="00A60221"/>
    <w:rsid w:val="00A60C37"/>
    <w:rsid w:val="00A618C4"/>
    <w:rsid w:val="00A63C5C"/>
    <w:rsid w:val="00A73B22"/>
    <w:rsid w:val="00A76D2C"/>
    <w:rsid w:val="00A831A9"/>
    <w:rsid w:val="00A84845"/>
    <w:rsid w:val="00A8608D"/>
    <w:rsid w:val="00AA6B83"/>
    <w:rsid w:val="00AA7160"/>
    <w:rsid w:val="00AB217F"/>
    <w:rsid w:val="00AC426C"/>
    <w:rsid w:val="00AC552E"/>
    <w:rsid w:val="00AC6D80"/>
    <w:rsid w:val="00AD3568"/>
    <w:rsid w:val="00AE2DDF"/>
    <w:rsid w:val="00AF0694"/>
    <w:rsid w:val="00AF3C50"/>
    <w:rsid w:val="00B06366"/>
    <w:rsid w:val="00B10A25"/>
    <w:rsid w:val="00B134BF"/>
    <w:rsid w:val="00B24D36"/>
    <w:rsid w:val="00B27151"/>
    <w:rsid w:val="00B32BAA"/>
    <w:rsid w:val="00B42804"/>
    <w:rsid w:val="00B5043A"/>
    <w:rsid w:val="00B61080"/>
    <w:rsid w:val="00B65297"/>
    <w:rsid w:val="00B6545F"/>
    <w:rsid w:val="00B6648A"/>
    <w:rsid w:val="00B67B48"/>
    <w:rsid w:val="00B717D7"/>
    <w:rsid w:val="00B813F5"/>
    <w:rsid w:val="00B81926"/>
    <w:rsid w:val="00B83C55"/>
    <w:rsid w:val="00B8416F"/>
    <w:rsid w:val="00B8610B"/>
    <w:rsid w:val="00BA0477"/>
    <w:rsid w:val="00BA09B2"/>
    <w:rsid w:val="00BA3ABE"/>
    <w:rsid w:val="00BA40C3"/>
    <w:rsid w:val="00BA6A25"/>
    <w:rsid w:val="00BA7466"/>
    <w:rsid w:val="00BB4474"/>
    <w:rsid w:val="00BB4580"/>
    <w:rsid w:val="00BC46BC"/>
    <w:rsid w:val="00BC72D8"/>
    <w:rsid w:val="00BE2F82"/>
    <w:rsid w:val="00BF0A41"/>
    <w:rsid w:val="00BF27C5"/>
    <w:rsid w:val="00BF3F21"/>
    <w:rsid w:val="00BF4DE2"/>
    <w:rsid w:val="00C04F5C"/>
    <w:rsid w:val="00C12076"/>
    <w:rsid w:val="00C134B7"/>
    <w:rsid w:val="00C215A0"/>
    <w:rsid w:val="00C21976"/>
    <w:rsid w:val="00C23975"/>
    <w:rsid w:val="00C31D36"/>
    <w:rsid w:val="00C33B8D"/>
    <w:rsid w:val="00C36216"/>
    <w:rsid w:val="00C36F0C"/>
    <w:rsid w:val="00C41C2A"/>
    <w:rsid w:val="00C43061"/>
    <w:rsid w:val="00C530FD"/>
    <w:rsid w:val="00C56366"/>
    <w:rsid w:val="00C701B4"/>
    <w:rsid w:val="00C77194"/>
    <w:rsid w:val="00C81BCF"/>
    <w:rsid w:val="00C820F8"/>
    <w:rsid w:val="00C86024"/>
    <w:rsid w:val="00C97FFC"/>
    <w:rsid w:val="00CB1E1C"/>
    <w:rsid w:val="00CB7C72"/>
    <w:rsid w:val="00CC5452"/>
    <w:rsid w:val="00CD0D22"/>
    <w:rsid w:val="00CD465B"/>
    <w:rsid w:val="00CD7150"/>
    <w:rsid w:val="00CD7735"/>
    <w:rsid w:val="00CE0BBF"/>
    <w:rsid w:val="00CE3E66"/>
    <w:rsid w:val="00D024FD"/>
    <w:rsid w:val="00D029FB"/>
    <w:rsid w:val="00D22D65"/>
    <w:rsid w:val="00D268D6"/>
    <w:rsid w:val="00D3344F"/>
    <w:rsid w:val="00D4005C"/>
    <w:rsid w:val="00D5304D"/>
    <w:rsid w:val="00D5691A"/>
    <w:rsid w:val="00D56EC3"/>
    <w:rsid w:val="00D573BA"/>
    <w:rsid w:val="00D63044"/>
    <w:rsid w:val="00D636A8"/>
    <w:rsid w:val="00D749F5"/>
    <w:rsid w:val="00D81533"/>
    <w:rsid w:val="00D820B0"/>
    <w:rsid w:val="00D83490"/>
    <w:rsid w:val="00DC5A36"/>
    <w:rsid w:val="00DD09CD"/>
    <w:rsid w:val="00DD2E6A"/>
    <w:rsid w:val="00DE1A65"/>
    <w:rsid w:val="00DF40EB"/>
    <w:rsid w:val="00DF5091"/>
    <w:rsid w:val="00DF5F34"/>
    <w:rsid w:val="00DF69E4"/>
    <w:rsid w:val="00E052CE"/>
    <w:rsid w:val="00E1425F"/>
    <w:rsid w:val="00E24E54"/>
    <w:rsid w:val="00E27761"/>
    <w:rsid w:val="00E3038A"/>
    <w:rsid w:val="00E41CFF"/>
    <w:rsid w:val="00E44B90"/>
    <w:rsid w:val="00E4657B"/>
    <w:rsid w:val="00E51CCE"/>
    <w:rsid w:val="00E53A72"/>
    <w:rsid w:val="00E554E7"/>
    <w:rsid w:val="00E83869"/>
    <w:rsid w:val="00E96016"/>
    <w:rsid w:val="00EA4D81"/>
    <w:rsid w:val="00EB0240"/>
    <w:rsid w:val="00EB2610"/>
    <w:rsid w:val="00EC1473"/>
    <w:rsid w:val="00EC1E13"/>
    <w:rsid w:val="00EC39C8"/>
    <w:rsid w:val="00EC530E"/>
    <w:rsid w:val="00ED0905"/>
    <w:rsid w:val="00ED3850"/>
    <w:rsid w:val="00EE0DDE"/>
    <w:rsid w:val="00EE2B22"/>
    <w:rsid w:val="00F01661"/>
    <w:rsid w:val="00F04A02"/>
    <w:rsid w:val="00F04EFF"/>
    <w:rsid w:val="00F071BB"/>
    <w:rsid w:val="00F11BFF"/>
    <w:rsid w:val="00F13E4C"/>
    <w:rsid w:val="00F15539"/>
    <w:rsid w:val="00F169E7"/>
    <w:rsid w:val="00F24E85"/>
    <w:rsid w:val="00F25E77"/>
    <w:rsid w:val="00F345AC"/>
    <w:rsid w:val="00F369A1"/>
    <w:rsid w:val="00F37702"/>
    <w:rsid w:val="00F419A9"/>
    <w:rsid w:val="00F503EE"/>
    <w:rsid w:val="00F54803"/>
    <w:rsid w:val="00F7376B"/>
    <w:rsid w:val="00F77674"/>
    <w:rsid w:val="00F8126B"/>
    <w:rsid w:val="00F82610"/>
    <w:rsid w:val="00F82E69"/>
    <w:rsid w:val="00F876D4"/>
    <w:rsid w:val="00F90411"/>
    <w:rsid w:val="00F94592"/>
    <w:rsid w:val="00F94D2C"/>
    <w:rsid w:val="00FA7D74"/>
    <w:rsid w:val="00FB4DF2"/>
    <w:rsid w:val="00FB6AD2"/>
    <w:rsid w:val="00FC1E58"/>
    <w:rsid w:val="00FC7CC1"/>
    <w:rsid w:val="00FD0DA4"/>
    <w:rsid w:val="00FD340B"/>
    <w:rsid w:val="00FF5F8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A276F8"/>
  <w15:docId w15:val="{B360510E-1B51-47E3-82FD-0CD21D77F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GB" w:eastAsia="en-GB" w:bidi="ar-SA"/>
      </w:rPr>
    </w:rPrDefault>
    <w:pPrDefault>
      <w:pPr>
        <w:spacing w:after="200" w:line="276" w:lineRule="auto"/>
        <w:jc w:val="both"/>
      </w:pPr>
    </w:pPrDefault>
  </w:docDefaults>
  <w:latentStyles w:defLockedState="0" w:defUIPriority="0" w:defSemiHidden="0" w:defUnhideWhenUsed="0" w:defQFormat="0" w:count="376">
    <w:lsdException w:name="Normal"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unhideWhenUsed="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unhideWhenUsed="1"/>
    <w:lsdException w:name="endnote text" w:semiHidden="1" w:unhideWhenUsed="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unhideWhenUsed="1"/>
    <w:lsdException w:name="Signature" w:semiHidden="1"/>
    <w:lsdException w:name="Default Paragraph Font" w:semiHidden="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7517"/>
  </w:style>
  <w:style w:type="paragraph" w:styleId="Heading1">
    <w:name w:val="heading 1"/>
    <w:basedOn w:val="Normal"/>
    <w:next w:val="Normal"/>
    <w:link w:val="Heading1Char"/>
    <w:uiPriority w:val="9"/>
    <w:qFormat/>
    <w:rsid w:val="00507517"/>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507517"/>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507517"/>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507517"/>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507517"/>
    <w:pPr>
      <w:spacing w:before="200" w:after="0"/>
      <w:jc w:val="left"/>
      <w:outlineLvl w:val="4"/>
    </w:pPr>
    <w:rPr>
      <w:smallCaps/>
      <w:color w:val="1881AE" w:themeColor="accent2" w:themeShade="BF"/>
      <w:spacing w:val="10"/>
      <w:sz w:val="22"/>
      <w:szCs w:val="26"/>
    </w:rPr>
  </w:style>
  <w:style w:type="paragraph" w:styleId="Heading6">
    <w:name w:val="heading 6"/>
    <w:basedOn w:val="Normal"/>
    <w:next w:val="Normal"/>
    <w:link w:val="Heading6Char"/>
    <w:uiPriority w:val="9"/>
    <w:semiHidden/>
    <w:unhideWhenUsed/>
    <w:qFormat/>
    <w:rsid w:val="00507517"/>
    <w:pPr>
      <w:spacing w:after="0"/>
      <w:jc w:val="left"/>
      <w:outlineLvl w:val="5"/>
    </w:pPr>
    <w:rPr>
      <w:smallCaps/>
      <w:color w:val="28AAE1" w:themeColor="accent2"/>
      <w:spacing w:val="5"/>
      <w:sz w:val="22"/>
    </w:rPr>
  </w:style>
  <w:style w:type="paragraph" w:styleId="Heading7">
    <w:name w:val="heading 7"/>
    <w:basedOn w:val="Normal"/>
    <w:next w:val="Normal"/>
    <w:link w:val="Heading7Char"/>
    <w:uiPriority w:val="9"/>
    <w:semiHidden/>
    <w:unhideWhenUsed/>
    <w:qFormat/>
    <w:rsid w:val="00507517"/>
    <w:pPr>
      <w:spacing w:after="0"/>
      <w:jc w:val="left"/>
      <w:outlineLvl w:val="6"/>
    </w:pPr>
    <w:rPr>
      <w:b/>
      <w:smallCaps/>
      <w:color w:val="28AAE1" w:themeColor="accent2"/>
      <w:spacing w:val="10"/>
    </w:rPr>
  </w:style>
  <w:style w:type="paragraph" w:styleId="Heading8">
    <w:name w:val="heading 8"/>
    <w:basedOn w:val="Normal"/>
    <w:next w:val="Normal"/>
    <w:link w:val="Heading8Char"/>
    <w:uiPriority w:val="9"/>
    <w:semiHidden/>
    <w:unhideWhenUsed/>
    <w:qFormat/>
    <w:rsid w:val="00507517"/>
    <w:pPr>
      <w:spacing w:after="0"/>
      <w:jc w:val="left"/>
      <w:outlineLvl w:val="7"/>
    </w:pPr>
    <w:rPr>
      <w:b/>
      <w:i/>
      <w:smallCaps/>
      <w:color w:val="1881AE" w:themeColor="accent2" w:themeShade="BF"/>
    </w:rPr>
  </w:style>
  <w:style w:type="paragraph" w:styleId="Heading9">
    <w:name w:val="heading 9"/>
    <w:basedOn w:val="Normal"/>
    <w:next w:val="Normal"/>
    <w:link w:val="Heading9Char"/>
    <w:uiPriority w:val="9"/>
    <w:semiHidden/>
    <w:unhideWhenUsed/>
    <w:qFormat/>
    <w:rsid w:val="00507517"/>
    <w:pPr>
      <w:spacing w:after="0"/>
      <w:jc w:val="left"/>
      <w:outlineLvl w:val="8"/>
    </w:pPr>
    <w:rPr>
      <w:b/>
      <w:i/>
      <w:smallCaps/>
      <w:color w:val="10557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CVText">
    <w:name w:val="CV Text"/>
    <w:basedOn w:val="Normal"/>
    <w:qFormat/>
    <w:rsid w:val="00165121"/>
    <w:pPr>
      <w:spacing w:after="170" w:line="260" w:lineRule="exact"/>
    </w:pPr>
  </w:style>
  <w:style w:type="paragraph" w:customStyle="1" w:styleId="CVName">
    <w:name w:val="CV Name"/>
    <w:basedOn w:val="Normal"/>
    <w:next w:val="Normal"/>
    <w:uiPriority w:val="1"/>
    <w:semiHidden/>
    <w:rsid w:val="00BC46BC"/>
    <w:pPr>
      <w:widowControl w:val="0"/>
      <w:spacing w:after="0" w:line="240" w:lineRule="auto"/>
    </w:pPr>
    <w:rPr>
      <w:b/>
      <w:color w:val="808080"/>
      <w:sz w:val="36"/>
    </w:rPr>
  </w:style>
  <w:style w:type="paragraph" w:customStyle="1" w:styleId="CVSubHeading">
    <w:name w:val="CV Sub Heading"/>
    <w:basedOn w:val="Normal"/>
    <w:next w:val="CVSubHeadingText"/>
    <w:uiPriority w:val="1"/>
    <w:semiHidden/>
    <w:rsid w:val="00576CB6"/>
    <w:pPr>
      <w:spacing w:before="113" w:after="55" w:line="200" w:lineRule="exact"/>
    </w:pPr>
    <w:rPr>
      <w:rFonts w:cs="Arial"/>
      <w:b/>
    </w:rPr>
  </w:style>
  <w:style w:type="paragraph" w:styleId="Revision">
    <w:name w:val="Revision"/>
    <w:hidden/>
    <w:uiPriority w:val="99"/>
    <w:semiHidden/>
    <w:rsid w:val="0036080E"/>
    <w:rPr>
      <w:lang w:eastAsia="en-US"/>
    </w:rPr>
  </w:style>
  <w:style w:type="paragraph" w:customStyle="1" w:styleId="CVSubHeadingText">
    <w:name w:val="CV Sub Heading Text"/>
    <w:basedOn w:val="CVText"/>
    <w:uiPriority w:val="1"/>
    <w:semiHidden/>
    <w:rsid w:val="00576CB6"/>
    <w:pPr>
      <w:spacing w:after="57" w:line="200" w:lineRule="exact"/>
    </w:pPr>
  </w:style>
  <w:style w:type="paragraph" w:styleId="Header">
    <w:name w:val="header"/>
    <w:basedOn w:val="Normal"/>
    <w:semiHidden/>
    <w:rsid w:val="001A110B"/>
    <w:pPr>
      <w:tabs>
        <w:tab w:val="center" w:pos="4153"/>
        <w:tab w:val="right" w:pos="8306"/>
      </w:tabs>
      <w:spacing w:after="0" w:line="240" w:lineRule="auto"/>
    </w:pPr>
  </w:style>
  <w:style w:type="paragraph" w:styleId="Footer">
    <w:name w:val="footer"/>
    <w:basedOn w:val="Normal"/>
    <w:semiHidden/>
    <w:rsid w:val="0032169F"/>
    <w:pPr>
      <w:tabs>
        <w:tab w:val="center" w:pos="4153"/>
        <w:tab w:val="right" w:pos="8306"/>
      </w:tabs>
      <w:spacing w:after="0" w:line="240" w:lineRule="auto"/>
    </w:pPr>
    <w:rPr>
      <w:rFonts w:ascii="Arial" w:hAnsi="Arial"/>
    </w:rPr>
  </w:style>
  <w:style w:type="character" w:styleId="PlaceholderText">
    <w:name w:val="Placeholder Text"/>
    <w:basedOn w:val="DefaultParagraphFont"/>
    <w:uiPriority w:val="99"/>
    <w:semiHidden/>
    <w:rsid w:val="00B67B48"/>
    <w:rPr>
      <w:color w:val="808080"/>
    </w:rPr>
  </w:style>
  <w:style w:type="paragraph" w:customStyle="1" w:styleId="Filename">
    <w:name w:val="Filename"/>
    <w:basedOn w:val="Footer"/>
    <w:semiHidden/>
    <w:rsid w:val="0032169F"/>
    <w:pPr>
      <w:spacing w:line="100" w:lineRule="exact"/>
    </w:pPr>
    <w:rPr>
      <w:caps/>
      <w:noProof/>
      <w:sz w:val="8"/>
    </w:rPr>
  </w:style>
  <w:style w:type="paragraph" w:customStyle="1" w:styleId="CVProjectHeading">
    <w:name w:val="CV Project Heading"/>
    <w:basedOn w:val="Normal"/>
    <w:next w:val="CVText"/>
    <w:rsid w:val="00165121"/>
    <w:pPr>
      <w:spacing w:after="57" w:line="260" w:lineRule="exact"/>
    </w:pPr>
    <w:rPr>
      <w:rFonts w:asciiTheme="majorHAnsi" w:hAnsiTheme="majorHAnsi"/>
      <w:b/>
    </w:rPr>
  </w:style>
  <w:style w:type="paragraph" w:customStyle="1" w:styleId="CVFrameText">
    <w:name w:val="CV Frame Text"/>
    <w:basedOn w:val="Normal"/>
    <w:uiPriority w:val="1"/>
    <w:semiHidden/>
    <w:rsid w:val="00104E7D"/>
    <w:pPr>
      <w:spacing w:after="0" w:line="260" w:lineRule="exact"/>
    </w:pPr>
  </w:style>
  <w:style w:type="paragraph" w:styleId="BalloonText">
    <w:name w:val="Balloon Text"/>
    <w:basedOn w:val="Normal"/>
    <w:link w:val="BalloonTextChar"/>
    <w:semiHidden/>
    <w:rsid w:val="00BC7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E2F82"/>
    <w:rPr>
      <w:rFonts w:ascii="Tahoma" w:hAnsi="Tahoma" w:cs="Tahoma"/>
      <w:sz w:val="16"/>
      <w:szCs w:val="16"/>
      <w:lang w:eastAsia="en-US"/>
    </w:rPr>
  </w:style>
  <w:style w:type="table" w:styleId="TableGrid">
    <w:name w:val="Table Grid"/>
    <w:basedOn w:val="TableNormal"/>
    <w:rsid w:val="00D024F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paragraph" w:customStyle="1" w:styleId="StyleCVTextLeft-05mmLinespacingsingle">
    <w:name w:val="Style CV Text + Left:  -0.5 mm Line spacing:  single"/>
    <w:basedOn w:val="CVText"/>
    <w:semiHidden/>
    <w:rsid w:val="00B61080"/>
    <w:pPr>
      <w:spacing w:line="240" w:lineRule="auto"/>
      <w:ind w:left="-28"/>
    </w:pPr>
  </w:style>
  <w:style w:type="paragraph" w:customStyle="1" w:styleId="StyleCVTextLinespacingsingle">
    <w:name w:val="Style CV Text + Line spacing:  single"/>
    <w:basedOn w:val="CVText"/>
    <w:semiHidden/>
    <w:rsid w:val="00B61080"/>
    <w:pPr>
      <w:spacing w:line="240" w:lineRule="auto"/>
      <w:ind w:left="-28"/>
    </w:pPr>
  </w:style>
  <w:style w:type="character" w:styleId="CommentReference">
    <w:name w:val="annotation reference"/>
    <w:basedOn w:val="DefaultParagraphFont"/>
    <w:semiHidden/>
    <w:rsid w:val="00BE2F82"/>
    <w:rPr>
      <w:sz w:val="16"/>
      <w:szCs w:val="16"/>
    </w:rPr>
  </w:style>
  <w:style w:type="paragraph" w:styleId="CommentText">
    <w:name w:val="annotation text"/>
    <w:basedOn w:val="Normal"/>
    <w:link w:val="CommentTextChar"/>
    <w:semiHidden/>
    <w:rsid w:val="004062D9"/>
    <w:rPr>
      <w:rFonts w:ascii="Arial" w:hAnsi="Arial"/>
      <w:sz w:val="18"/>
    </w:rPr>
  </w:style>
  <w:style w:type="character" w:customStyle="1" w:styleId="CommentTextChar">
    <w:name w:val="Comment Text Char"/>
    <w:basedOn w:val="DefaultParagraphFont"/>
    <w:link w:val="CommentText"/>
    <w:semiHidden/>
    <w:rsid w:val="004062D9"/>
    <w:rPr>
      <w:rFonts w:ascii="Arial" w:hAnsi="Arial"/>
      <w:sz w:val="18"/>
      <w:lang w:eastAsia="en-US"/>
    </w:rPr>
  </w:style>
  <w:style w:type="paragraph" w:styleId="CommentSubject">
    <w:name w:val="annotation subject"/>
    <w:basedOn w:val="CommentText"/>
    <w:next w:val="CommentText"/>
    <w:link w:val="CommentSubjectChar"/>
    <w:semiHidden/>
    <w:rsid w:val="00BE2F82"/>
    <w:rPr>
      <w:b/>
      <w:bCs/>
    </w:rPr>
  </w:style>
  <w:style w:type="character" w:customStyle="1" w:styleId="CommentSubjectChar">
    <w:name w:val="Comment Subject Char"/>
    <w:basedOn w:val="CommentTextChar"/>
    <w:link w:val="CommentSubject"/>
    <w:semiHidden/>
    <w:rsid w:val="00BE2F82"/>
    <w:rPr>
      <w:rFonts w:ascii="Arial" w:hAnsi="Arial"/>
      <w:b/>
      <w:bCs/>
      <w:sz w:val="18"/>
      <w:lang w:eastAsia="en-US"/>
    </w:rPr>
  </w:style>
  <w:style w:type="character" w:styleId="Hyperlink">
    <w:name w:val="Hyperlink"/>
    <w:basedOn w:val="DefaultParagraphFont"/>
    <w:semiHidden/>
    <w:rsid w:val="00AC6D80"/>
    <w:rPr>
      <w:color w:val="7F7F7F" w:themeColor="hyperlink"/>
      <w:u w:val="single"/>
    </w:rPr>
  </w:style>
  <w:style w:type="character" w:styleId="FollowedHyperlink">
    <w:name w:val="FollowedHyperlink"/>
    <w:basedOn w:val="DefaultParagraphFont"/>
    <w:semiHidden/>
    <w:rsid w:val="006919CA"/>
    <w:rPr>
      <w:color w:val="7F7F7F" w:themeColor="followedHyperlink"/>
      <w:u w:val="single"/>
    </w:rPr>
  </w:style>
  <w:style w:type="paragraph" w:customStyle="1" w:styleId="CVBullets">
    <w:name w:val="CV Bullets"/>
    <w:basedOn w:val="Normal"/>
    <w:rsid w:val="00165121"/>
    <w:pPr>
      <w:numPr>
        <w:numId w:val="1"/>
      </w:numPr>
      <w:spacing w:before="113" w:after="113" w:line="260" w:lineRule="exact"/>
    </w:pPr>
  </w:style>
  <w:style w:type="character" w:styleId="Strong">
    <w:name w:val="Strong"/>
    <w:uiPriority w:val="22"/>
    <w:qFormat/>
    <w:rsid w:val="00507517"/>
    <w:rPr>
      <w:b/>
      <w:color w:val="28AAE1" w:themeColor="accent2"/>
    </w:rPr>
  </w:style>
  <w:style w:type="character" w:customStyle="1" w:styleId="Heading1Char">
    <w:name w:val="Heading 1 Char"/>
    <w:basedOn w:val="DefaultParagraphFont"/>
    <w:link w:val="Heading1"/>
    <w:uiPriority w:val="9"/>
    <w:rsid w:val="00507517"/>
    <w:rPr>
      <w:smallCaps/>
      <w:spacing w:val="5"/>
      <w:sz w:val="32"/>
      <w:szCs w:val="32"/>
    </w:rPr>
  </w:style>
  <w:style w:type="character" w:customStyle="1" w:styleId="Heading2Char">
    <w:name w:val="Heading 2 Char"/>
    <w:basedOn w:val="DefaultParagraphFont"/>
    <w:link w:val="Heading2"/>
    <w:uiPriority w:val="9"/>
    <w:semiHidden/>
    <w:rsid w:val="00507517"/>
    <w:rPr>
      <w:smallCaps/>
      <w:spacing w:val="5"/>
      <w:sz w:val="28"/>
      <w:szCs w:val="28"/>
    </w:rPr>
  </w:style>
  <w:style w:type="character" w:customStyle="1" w:styleId="Heading3Char">
    <w:name w:val="Heading 3 Char"/>
    <w:basedOn w:val="DefaultParagraphFont"/>
    <w:link w:val="Heading3"/>
    <w:uiPriority w:val="9"/>
    <w:semiHidden/>
    <w:rsid w:val="00507517"/>
    <w:rPr>
      <w:smallCaps/>
      <w:spacing w:val="5"/>
      <w:sz w:val="24"/>
      <w:szCs w:val="24"/>
    </w:rPr>
  </w:style>
  <w:style w:type="character" w:customStyle="1" w:styleId="Heading4Char">
    <w:name w:val="Heading 4 Char"/>
    <w:basedOn w:val="DefaultParagraphFont"/>
    <w:link w:val="Heading4"/>
    <w:uiPriority w:val="9"/>
    <w:semiHidden/>
    <w:rsid w:val="00507517"/>
    <w:rPr>
      <w:smallCaps/>
      <w:spacing w:val="10"/>
      <w:sz w:val="22"/>
      <w:szCs w:val="22"/>
    </w:rPr>
  </w:style>
  <w:style w:type="character" w:customStyle="1" w:styleId="Heading5Char">
    <w:name w:val="Heading 5 Char"/>
    <w:basedOn w:val="DefaultParagraphFont"/>
    <w:link w:val="Heading5"/>
    <w:uiPriority w:val="9"/>
    <w:semiHidden/>
    <w:rsid w:val="00507517"/>
    <w:rPr>
      <w:smallCaps/>
      <w:color w:val="1881AE" w:themeColor="accent2" w:themeShade="BF"/>
      <w:spacing w:val="10"/>
      <w:sz w:val="22"/>
      <w:szCs w:val="26"/>
    </w:rPr>
  </w:style>
  <w:style w:type="character" w:customStyle="1" w:styleId="Heading6Char">
    <w:name w:val="Heading 6 Char"/>
    <w:basedOn w:val="DefaultParagraphFont"/>
    <w:link w:val="Heading6"/>
    <w:uiPriority w:val="9"/>
    <w:semiHidden/>
    <w:rsid w:val="00507517"/>
    <w:rPr>
      <w:smallCaps/>
      <w:color w:val="28AAE1" w:themeColor="accent2"/>
      <w:spacing w:val="5"/>
      <w:sz w:val="22"/>
    </w:rPr>
  </w:style>
  <w:style w:type="character" w:customStyle="1" w:styleId="Heading7Char">
    <w:name w:val="Heading 7 Char"/>
    <w:basedOn w:val="DefaultParagraphFont"/>
    <w:link w:val="Heading7"/>
    <w:uiPriority w:val="9"/>
    <w:semiHidden/>
    <w:rsid w:val="00507517"/>
    <w:rPr>
      <w:b/>
      <w:smallCaps/>
      <w:color w:val="28AAE1" w:themeColor="accent2"/>
      <w:spacing w:val="10"/>
    </w:rPr>
  </w:style>
  <w:style w:type="character" w:customStyle="1" w:styleId="Heading8Char">
    <w:name w:val="Heading 8 Char"/>
    <w:basedOn w:val="DefaultParagraphFont"/>
    <w:link w:val="Heading8"/>
    <w:uiPriority w:val="9"/>
    <w:semiHidden/>
    <w:rsid w:val="00507517"/>
    <w:rPr>
      <w:b/>
      <w:i/>
      <w:smallCaps/>
      <w:color w:val="1881AE" w:themeColor="accent2" w:themeShade="BF"/>
    </w:rPr>
  </w:style>
  <w:style w:type="character" w:customStyle="1" w:styleId="Heading9Char">
    <w:name w:val="Heading 9 Char"/>
    <w:basedOn w:val="DefaultParagraphFont"/>
    <w:link w:val="Heading9"/>
    <w:uiPriority w:val="9"/>
    <w:semiHidden/>
    <w:rsid w:val="00507517"/>
    <w:rPr>
      <w:b/>
      <w:i/>
      <w:smallCaps/>
      <w:color w:val="105573" w:themeColor="accent2" w:themeShade="7F"/>
    </w:rPr>
  </w:style>
  <w:style w:type="paragraph" w:styleId="Caption">
    <w:name w:val="caption"/>
    <w:basedOn w:val="Normal"/>
    <w:next w:val="Normal"/>
    <w:uiPriority w:val="35"/>
    <w:semiHidden/>
    <w:unhideWhenUsed/>
    <w:qFormat/>
    <w:rsid w:val="00507517"/>
    <w:rPr>
      <w:b/>
      <w:bCs/>
      <w:caps/>
      <w:sz w:val="16"/>
      <w:szCs w:val="18"/>
    </w:rPr>
  </w:style>
  <w:style w:type="paragraph" w:styleId="Title">
    <w:name w:val="Title"/>
    <w:basedOn w:val="Normal"/>
    <w:next w:val="Normal"/>
    <w:link w:val="TitleChar"/>
    <w:uiPriority w:val="10"/>
    <w:qFormat/>
    <w:rsid w:val="00507517"/>
    <w:pPr>
      <w:pBdr>
        <w:top w:val="single" w:sz="12" w:space="1" w:color="28AAE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507517"/>
    <w:rPr>
      <w:smallCaps/>
      <w:sz w:val="48"/>
      <w:szCs w:val="48"/>
    </w:rPr>
  </w:style>
  <w:style w:type="paragraph" w:styleId="Subtitle">
    <w:name w:val="Subtitle"/>
    <w:basedOn w:val="Normal"/>
    <w:next w:val="Normal"/>
    <w:link w:val="SubtitleChar"/>
    <w:uiPriority w:val="11"/>
    <w:qFormat/>
    <w:rsid w:val="00507517"/>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507517"/>
    <w:rPr>
      <w:rFonts w:asciiTheme="majorHAnsi" w:eastAsiaTheme="majorEastAsia" w:hAnsiTheme="majorHAnsi" w:cstheme="majorBidi"/>
      <w:szCs w:val="22"/>
    </w:rPr>
  </w:style>
  <w:style w:type="character" w:styleId="Emphasis">
    <w:name w:val="Emphasis"/>
    <w:uiPriority w:val="20"/>
    <w:qFormat/>
    <w:rsid w:val="00507517"/>
    <w:rPr>
      <w:b/>
      <w:i/>
      <w:spacing w:val="10"/>
    </w:rPr>
  </w:style>
  <w:style w:type="paragraph" w:styleId="NoSpacing">
    <w:name w:val="No Spacing"/>
    <w:basedOn w:val="Normal"/>
    <w:link w:val="NoSpacingChar"/>
    <w:uiPriority w:val="1"/>
    <w:qFormat/>
    <w:rsid w:val="00507517"/>
    <w:pPr>
      <w:spacing w:after="0" w:line="240" w:lineRule="auto"/>
    </w:pPr>
  </w:style>
  <w:style w:type="character" w:customStyle="1" w:styleId="NoSpacingChar">
    <w:name w:val="No Spacing Char"/>
    <w:basedOn w:val="DefaultParagraphFont"/>
    <w:link w:val="NoSpacing"/>
    <w:uiPriority w:val="1"/>
    <w:rsid w:val="00507517"/>
  </w:style>
  <w:style w:type="paragraph" w:styleId="ListParagraph">
    <w:name w:val="List Paragraph"/>
    <w:basedOn w:val="Normal"/>
    <w:uiPriority w:val="34"/>
    <w:qFormat/>
    <w:rsid w:val="00507517"/>
    <w:pPr>
      <w:ind w:left="720"/>
      <w:contextualSpacing/>
    </w:pPr>
  </w:style>
  <w:style w:type="paragraph" w:styleId="Quote">
    <w:name w:val="Quote"/>
    <w:basedOn w:val="Normal"/>
    <w:next w:val="Normal"/>
    <w:link w:val="QuoteChar"/>
    <w:uiPriority w:val="29"/>
    <w:qFormat/>
    <w:rsid w:val="00507517"/>
    <w:rPr>
      <w:i/>
    </w:rPr>
  </w:style>
  <w:style w:type="character" w:customStyle="1" w:styleId="QuoteChar">
    <w:name w:val="Quote Char"/>
    <w:basedOn w:val="DefaultParagraphFont"/>
    <w:link w:val="Quote"/>
    <w:uiPriority w:val="29"/>
    <w:rsid w:val="00507517"/>
    <w:rPr>
      <w:i/>
    </w:rPr>
  </w:style>
  <w:style w:type="paragraph" w:styleId="IntenseQuote">
    <w:name w:val="Intense Quote"/>
    <w:basedOn w:val="Normal"/>
    <w:next w:val="Normal"/>
    <w:link w:val="IntenseQuoteChar"/>
    <w:uiPriority w:val="30"/>
    <w:qFormat/>
    <w:rsid w:val="00507517"/>
    <w:pPr>
      <w:pBdr>
        <w:top w:val="single" w:sz="8" w:space="10" w:color="1881AE" w:themeColor="accent2" w:themeShade="BF"/>
        <w:left w:val="single" w:sz="8" w:space="10" w:color="1881AE" w:themeColor="accent2" w:themeShade="BF"/>
        <w:bottom w:val="single" w:sz="8" w:space="10" w:color="1881AE" w:themeColor="accent2" w:themeShade="BF"/>
        <w:right w:val="single" w:sz="8" w:space="10" w:color="1881AE" w:themeColor="accent2" w:themeShade="BF"/>
      </w:pBdr>
      <w:shd w:val="clear" w:color="auto" w:fill="28AAE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507517"/>
    <w:rPr>
      <w:b/>
      <w:i/>
      <w:color w:val="FFFFFF" w:themeColor="background1"/>
      <w:shd w:val="clear" w:color="auto" w:fill="28AAE1" w:themeFill="accent2"/>
    </w:rPr>
  </w:style>
  <w:style w:type="character" w:styleId="SubtleEmphasis">
    <w:name w:val="Subtle Emphasis"/>
    <w:uiPriority w:val="19"/>
    <w:qFormat/>
    <w:rsid w:val="00507517"/>
    <w:rPr>
      <w:i/>
    </w:rPr>
  </w:style>
  <w:style w:type="character" w:styleId="IntenseEmphasis">
    <w:name w:val="Intense Emphasis"/>
    <w:uiPriority w:val="21"/>
    <w:qFormat/>
    <w:rsid w:val="00507517"/>
    <w:rPr>
      <w:b/>
      <w:i/>
      <w:color w:val="28AAE1" w:themeColor="accent2"/>
      <w:spacing w:val="10"/>
    </w:rPr>
  </w:style>
  <w:style w:type="character" w:styleId="SubtleReference">
    <w:name w:val="Subtle Reference"/>
    <w:uiPriority w:val="31"/>
    <w:qFormat/>
    <w:rsid w:val="00507517"/>
    <w:rPr>
      <w:b/>
    </w:rPr>
  </w:style>
  <w:style w:type="character" w:styleId="IntenseReference">
    <w:name w:val="Intense Reference"/>
    <w:uiPriority w:val="32"/>
    <w:qFormat/>
    <w:rsid w:val="00507517"/>
    <w:rPr>
      <w:b/>
      <w:bCs/>
      <w:smallCaps/>
      <w:spacing w:val="5"/>
      <w:sz w:val="22"/>
      <w:szCs w:val="22"/>
      <w:u w:val="single"/>
    </w:rPr>
  </w:style>
  <w:style w:type="character" w:styleId="BookTitle">
    <w:name w:val="Book Title"/>
    <w:uiPriority w:val="33"/>
    <w:qFormat/>
    <w:rsid w:val="00507517"/>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507517"/>
    <w:pPr>
      <w:outlineLvl w:val="9"/>
    </w:pPr>
  </w:style>
  <w:style w:type="character" w:styleId="UnresolvedMention">
    <w:name w:val="Unresolved Mention"/>
    <w:basedOn w:val="DefaultParagraphFont"/>
    <w:uiPriority w:val="99"/>
    <w:semiHidden/>
    <w:unhideWhenUsed/>
    <w:rsid w:val="00387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958374">
      <w:bodyDiv w:val="1"/>
      <w:marLeft w:val="0"/>
      <w:marRight w:val="0"/>
      <w:marTop w:val="0"/>
      <w:marBottom w:val="0"/>
      <w:divBdr>
        <w:top w:val="none" w:sz="0" w:space="0" w:color="auto"/>
        <w:left w:val="none" w:sz="0" w:space="0" w:color="auto"/>
        <w:bottom w:val="none" w:sz="0" w:space="0" w:color="auto"/>
        <w:right w:val="none" w:sz="0" w:space="0" w:color="auto"/>
      </w:divBdr>
      <w:divsChild>
        <w:div w:id="775560345">
          <w:marLeft w:val="0"/>
          <w:marRight w:val="0"/>
          <w:marTop w:val="0"/>
          <w:marBottom w:val="0"/>
          <w:divBdr>
            <w:top w:val="single" w:sz="12" w:space="5" w:color="E1E2DD"/>
            <w:left w:val="single" w:sz="24" w:space="6" w:color="E1E2DD"/>
            <w:bottom w:val="single" w:sz="24" w:space="5" w:color="E1E2DD"/>
            <w:right w:val="single" w:sz="24" w:space="6" w:color="E1E2DD"/>
          </w:divBdr>
          <w:divsChild>
            <w:div w:id="1600336424">
              <w:marLeft w:val="1"/>
              <w:marRight w:val="1"/>
              <w:marTop w:val="0"/>
              <w:marBottom w:val="0"/>
              <w:divBdr>
                <w:top w:val="none" w:sz="0" w:space="0" w:color="auto"/>
                <w:left w:val="none" w:sz="0" w:space="0" w:color="auto"/>
                <w:bottom w:val="none" w:sz="0" w:space="0" w:color="auto"/>
                <w:right w:val="none" w:sz="0" w:space="0" w:color="auto"/>
              </w:divBdr>
              <w:divsChild>
                <w:div w:id="1211066524">
                  <w:marLeft w:val="0"/>
                  <w:marRight w:val="0"/>
                  <w:marTop w:val="0"/>
                  <w:marBottom w:val="0"/>
                  <w:divBdr>
                    <w:top w:val="none" w:sz="0" w:space="0" w:color="auto"/>
                    <w:left w:val="none" w:sz="0" w:space="0" w:color="auto"/>
                    <w:bottom w:val="none" w:sz="0" w:space="0" w:color="auto"/>
                    <w:right w:val="none" w:sz="0" w:space="0" w:color="auto"/>
                  </w:divBdr>
                  <w:divsChild>
                    <w:div w:id="1346859595">
                      <w:marLeft w:val="0"/>
                      <w:marRight w:val="0"/>
                      <w:marTop w:val="0"/>
                      <w:marBottom w:val="0"/>
                      <w:divBdr>
                        <w:top w:val="none" w:sz="0" w:space="0" w:color="auto"/>
                        <w:left w:val="none" w:sz="0" w:space="0" w:color="auto"/>
                        <w:bottom w:val="none" w:sz="0" w:space="0" w:color="auto"/>
                        <w:right w:val="none" w:sz="0" w:space="0" w:color="auto"/>
                      </w:divBdr>
                      <w:divsChild>
                        <w:div w:id="178337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463709">
      <w:bodyDiv w:val="1"/>
      <w:marLeft w:val="0"/>
      <w:marRight w:val="0"/>
      <w:marTop w:val="0"/>
      <w:marBottom w:val="0"/>
      <w:divBdr>
        <w:top w:val="none" w:sz="0" w:space="0" w:color="auto"/>
        <w:left w:val="none" w:sz="0" w:space="0" w:color="auto"/>
        <w:bottom w:val="none" w:sz="0" w:space="0" w:color="auto"/>
        <w:right w:val="none" w:sz="0" w:space="0" w:color="auto"/>
      </w:divBdr>
    </w:div>
    <w:div w:id="1669363288">
      <w:bodyDiv w:val="1"/>
      <w:marLeft w:val="0"/>
      <w:marRight w:val="0"/>
      <w:marTop w:val="0"/>
      <w:marBottom w:val="0"/>
      <w:divBdr>
        <w:top w:val="none" w:sz="0" w:space="0" w:color="auto"/>
        <w:left w:val="none" w:sz="0" w:space="0" w:color="auto"/>
        <w:bottom w:val="none" w:sz="0" w:space="0" w:color="auto"/>
        <w:right w:val="none" w:sz="0" w:space="0" w:color="auto"/>
      </w:divBdr>
    </w:div>
    <w:div w:id="1845624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medium.com/arupcitymodelling/lab-note-001-micro-validation-9e1d226f6ed6"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invest.intranet.arup.com/?layout=projsheet&amp;projid=20459&amp;tab=projsheetdetailstabpage0" TargetMode="External"/><Relationship Id="rId23"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invest.intranet.arup.com/?layout=projsheet&amp;projid=21080&amp;tab=projsheetdetailstabpage0" TargetMode="Externa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Oasys\OvaWord\Admin\ArupCV.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07FBF2023D946CF8BFA18D7B72315E9"/>
        <w:category>
          <w:name w:val="General"/>
          <w:gallery w:val="placeholder"/>
        </w:category>
        <w:types>
          <w:type w:val="bbPlcHdr"/>
        </w:types>
        <w:behaviors>
          <w:behavior w:val="content"/>
        </w:behaviors>
        <w:guid w:val="{D277305D-CB35-4B30-AF55-F7B0FFB576A8}"/>
      </w:docPartPr>
      <w:docPartBody>
        <w:p w:rsidR="00C169E1" w:rsidRDefault="00E75829">
          <w:r w:rsidRPr="00E7472D">
            <w:rPr>
              <w:rStyle w:val="PlaceholderText"/>
            </w:rPr>
            <w:t xml:space="preserve"> </w:t>
          </w:r>
        </w:p>
      </w:docPartBody>
    </w:docPart>
    <w:docPart>
      <w:docPartPr>
        <w:name w:val="1C5ABBFB21544D9FA1B4B8B367D28524"/>
        <w:category>
          <w:name w:val="General"/>
          <w:gallery w:val="placeholder"/>
        </w:category>
        <w:types>
          <w:type w:val="bbPlcHdr"/>
        </w:types>
        <w:behaviors>
          <w:behavior w:val="content"/>
        </w:behaviors>
        <w:guid w:val="{D0518A8D-CD31-4B8B-B0A1-94B597FD177C}"/>
      </w:docPartPr>
      <w:docPartBody>
        <w:p w:rsidR="00C169E1" w:rsidRDefault="00E75829">
          <w:r w:rsidRPr="00E7472D">
            <w:rPr>
              <w:rStyle w:val="PlaceholderText"/>
            </w:rPr>
            <w:t xml:space="preserve"> </w:t>
          </w:r>
        </w:p>
      </w:docPartBody>
    </w:docPart>
    <w:docPart>
      <w:docPartPr>
        <w:name w:val="5645116C416B4A9B9A88EE5E95074FF5"/>
        <w:category>
          <w:name w:val="General"/>
          <w:gallery w:val="placeholder"/>
        </w:category>
        <w:types>
          <w:type w:val="bbPlcHdr"/>
        </w:types>
        <w:behaviors>
          <w:behavior w:val="content"/>
        </w:behaviors>
        <w:guid w:val="{AA3D60A7-64CD-44F0-B34F-F6B1DDBD1357}"/>
      </w:docPartPr>
      <w:docPartBody>
        <w:p w:rsidR="00C169E1" w:rsidRDefault="00E75829">
          <w:r w:rsidRPr="00E7472D">
            <w:rPr>
              <w:rStyle w:val="PlaceholderText"/>
            </w:rPr>
            <w:t xml:space="preserve"> </w:t>
          </w:r>
        </w:p>
      </w:docPartBody>
    </w:docPart>
    <w:docPart>
      <w:docPartPr>
        <w:name w:val="00DAEAA9122A4996A661EE1A1FEF6DAA"/>
        <w:category>
          <w:name w:val="General"/>
          <w:gallery w:val="placeholder"/>
        </w:category>
        <w:types>
          <w:type w:val="bbPlcHdr"/>
        </w:types>
        <w:behaviors>
          <w:behavior w:val="content"/>
        </w:behaviors>
        <w:guid w:val="{57A4E73F-A11F-44B6-9CFD-9F31B6D079B5}"/>
      </w:docPartPr>
      <w:docPartBody>
        <w:p w:rsidR="00C169E1" w:rsidRDefault="00E75829">
          <w:r w:rsidRPr="00E7472D">
            <w:rPr>
              <w:rStyle w:val="PlaceholderText"/>
            </w:rPr>
            <w:t xml:space="preserve"> </w:t>
          </w:r>
        </w:p>
      </w:docPartBody>
    </w:docPart>
    <w:docPart>
      <w:docPartPr>
        <w:name w:val="45787CFE33D748E5BF8109BE94A197A8"/>
        <w:category>
          <w:name w:val="General"/>
          <w:gallery w:val="placeholder"/>
        </w:category>
        <w:types>
          <w:type w:val="bbPlcHdr"/>
        </w:types>
        <w:behaviors>
          <w:behavior w:val="content"/>
        </w:behaviors>
        <w:guid w:val="{63F23934-70E4-4C6A-9A06-A6B16A22A556}"/>
      </w:docPartPr>
      <w:docPartBody>
        <w:p w:rsidR="00C169E1" w:rsidRDefault="00E75829">
          <w:r w:rsidRPr="00E7472D">
            <w:rPr>
              <w:rStyle w:val="PlaceholderText"/>
            </w:rPr>
            <w:t xml:space="preserve"> </w:t>
          </w:r>
        </w:p>
      </w:docPartBody>
    </w:docPart>
    <w:docPart>
      <w:docPartPr>
        <w:name w:val="DDF934B11D77463596D9BD1CEA383880"/>
        <w:category>
          <w:name w:val="General"/>
          <w:gallery w:val="placeholder"/>
        </w:category>
        <w:types>
          <w:type w:val="bbPlcHdr"/>
        </w:types>
        <w:behaviors>
          <w:behavior w:val="content"/>
        </w:behaviors>
        <w:guid w:val="{E8EF2566-A105-4933-8BEE-649D8C7D6E21}"/>
      </w:docPartPr>
      <w:docPartBody>
        <w:p w:rsidR="00C169E1" w:rsidRDefault="00E75829">
          <w:r w:rsidRPr="00E7472D">
            <w:rPr>
              <w:rStyle w:val="PlaceholderText"/>
            </w:rPr>
            <w:t xml:space="preserve"> </w:t>
          </w:r>
        </w:p>
      </w:docPartBody>
    </w:docPart>
    <w:docPart>
      <w:docPartPr>
        <w:name w:val="55DD7BD3759648C68B946027783B0C4F"/>
        <w:category>
          <w:name w:val="General"/>
          <w:gallery w:val="placeholder"/>
        </w:category>
        <w:types>
          <w:type w:val="bbPlcHdr"/>
        </w:types>
        <w:behaviors>
          <w:behavior w:val="content"/>
        </w:behaviors>
        <w:guid w:val="{191806A5-7776-42E2-8621-3A4BE9E92CA1}"/>
      </w:docPartPr>
      <w:docPartBody>
        <w:p w:rsidR="00C169E1" w:rsidRDefault="00E75829">
          <w:r w:rsidRPr="00E7472D">
            <w:rPr>
              <w:rStyle w:val="PlaceholderText"/>
            </w:rPr>
            <w:t xml:space="preserve"> </w:t>
          </w:r>
        </w:p>
      </w:docPartBody>
    </w:docPart>
    <w:docPart>
      <w:docPartPr>
        <w:name w:val="D8FA0CF26603436BBB090DB15CB2F651"/>
        <w:category>
          <w:name w:val="General"/>
          <w:gallery w:val="placeholder"/>
        </w:category>
        <w:types>
          <w:type w:val="bbPlcHdr"/>
        </w:types>
        <w:behaviors>
          <w:behavior w:val="content"/>
        </w:behaviors>
        <w:guid w:val="{C3C1B4FD-A19E-4EDD-8D44-A53A2E9A128E}"/>
      </w:docPartPr>
      <w:docPartBody>
        <w:p w:rsidR="00C169E1" w:rsidRDefault="00E75829">
          <w:r w:rsidRPr="00E7472D">
            <w:rPr>
              <w:rStyle w:val="PlaceholderText"/>
            </w:rPr>
            <w:t>Click here to enter text.</w:t>
          </w:r>
        </w:p>
      </w:docPartBody>
    </w:docPart>
    <w:docPart>
      <w:docPartPr>
        <w:name w:val="1B710EF9B1E54AD498A1DC6A9DE32738"/>
        <w:category>
          <w:name w:val="General"/>
          <w:gallery w:val="placeholder"/>
        </w:category>
        <w:types>
          <w:type w:val="bbPlcHdr"/>
        </w:types>
        <w:behaviors>
          <w:behavior w:val="content"/>
        </w:behaviors>
        <w:guid w:val="{997699CA-C961-4ED7-AD0D-3BC131457247}"/>
      </w:docPartPr>
      <w:docPartBody>
        <w:p w:rsidR="00C169E1" w:rsidRDefault="00E75829">
          <w:r w:rsidRPr="00E7472D">
            <w:rPr>
              <w:rStyle w:val="PlaceholderText"/>
            </w:rPr>
            <w:t>Click here to enter text.</w:t>
          </w:r>
        </w:p>
      </w:docPartBody>
    </w:docPart>
    <w:docPart>
      <w:docPartPr>
        <w:name w:val="2CB448D47D48AE4385F62BF02CEFA5CB"/>
        <w:category>
          <w:name w:val="General"/>
          <w:gallery w:val="placeholder"/>
        </w:category>
        <w:types>
          <w:type w:val="bbPlcHdr"/>
        </w:types>
        <w:behaviors>
          <w:behavior w:val="content"/>
        </w:behaviors>
        <w:guid w:val="{EFB659E1-DC67-6240-B1AC-D4861B1A4B19}"/>
      </w:docPartPr>
      <w:docPartBody>
        <w:p w:rsidR="00AA6A3D" w:rsidRDefault="0009719F" w:rsidP="0009719F">
          <w:pPr>
            <w:pStyle w:val="2CB448D47D48AE4385F62BF02CEFA5CB"/>
          </w:pPr>
          <w:r w:rsidRPr="00E7472D">
            <w:rPr>
              <w:rStyle w:val="PlaceholderText"/>
            </w:rPr>
            <w:t>Click here to enter text.</w:t>
          </w:r>
        </w:p>
      </w:docPartBody>
    </w:docPart>
    <w:docPart>
      <w:docPartPr>
        <w:name w:val="540E4BCF6967FC4C9AC74A23D031AE03"/>
        <w:category>
          <w:name w:val="General"/>
          <w:gallery w:val="placeholder"/>
        </w:category>
        <w:types>
          <w:type w:val="bbPlcHdr"/>
        </w:types>
        <w:behaviors>
          <w:behavior w:val="content"/>
        </w:behaviors>
        <w:guid w:val="{BC024D85-C7AF-E24F-A5F9-50B9A047F496}"/>
      </w:docPartPr>
      <w:docPartBody>
        <w:p w:rsidR="00270537" w:rsidRDefault="006062CA" w:rsidP="006062CA">
          <w:pPr>
            <w:pStyle w:val="540E4BCF6967FC4C9AC74A23D031AE03"/>
          </w:pPr>
          <w:r w:rsidRPr="00E7472D">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829"/>
    <w:rsid w:val="0006672A"/>
    <w:rsid w:val="000774B6"/>
    <w:rsid w:val="0009719F"/>
    <w:rsid w:val="001B7DDD"/>
    <w:rsid w:val="00213625"/>
    <w:rsid w:val="00267447"/>
    <w:rsid w:val="00270537"/>
    <w:rsid w:val="002A1208"/>
    <w:rsid w:val="003102C6"/>
    <w:rsid w:val="006062CA"/>
    <w:rsid w:val="006A2E0D"/>
    <w:rsid w:val="006D43CF"/>
    <w:rsid w:val="007E3B23"/>
    <w:rsid w:val="0081302E"/>
    <w:rsid w:val="008323F7"/>
    <w:rsid w:val="00AA6A3D"/>
    <w:rsid w:val="00B2199E"/>
    <w:rsid w:val="00C169E1"/>
    <w:rsid w:val="00C47921"/>
    <w:rsid w:val="00CF0C2F"/>
    <w:rsid w:val="00D215CC"/>
    <w:rsid w:val="00E75829"/>
    <w:rsid w:val="00E86ACE"/>
    <w:rsid w:val="00F16E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62CA"/>
    <w:rPr>
      <w:color w:val="808080"/>
    </w:rPr>
  </w:style>
  <w:style w:type="paragraph" w:customStyle="1" w:styleId="8F21C424CB6C4AC8B8805469B8D5FA45">
    <w:name w:val="8F21C424CB6C4AC8B8805469B8D5FA45"/>
  </w:style>
  <w:style w:type="paragraph" w:customStyle="1" w:styleId="3D21F0818CA9409086E33F0F53987193">
    <w:name w:val="3D21F0818CA9409086E33F0F53987193"/>
  </w:style>
  <w:style w:type="paragraph" w:customStyle="1" w:styleId="2C0869197AD7421792C78FB4D28A13E0">
    <w:name w:val="2C0869197AD7421792C78FB4D28A13E0"/>
  </w:style>
  <w:style w:type="paragraph" w:customStyle="1" w:styleId="01F6372B5D3045389B0D11D11A1503DA">
    <w:name w:val="01F6372B5D3045389B0D11D11A1503DA"/>
  </w:style>
  <w:style w:type="paragraph" w:customStyle="1" w:styleId="A3A8720EC33D4AD3A5348D2E2A86D88C">
    <w:name w:val="A3A8720EC33D4AD3A5348D2E2A86D88C"/>
  </w:style>
  <w:style w:type="paragraph" w:customStyle="1" w:styleId="17A8D474A52541E1B864278E50AABEFE">
    <w:name w:val="17A8D474A52541E1B864278E50AABEFE"/>
  </w:style>
  <w:style w:type="paragraph" w:customStyle="1" w:styleId="2CB448D47D48AE4385F62BF02CEFA5CB">
    <w:name w:val="2CB448D47D48AE4385F62BF02CEFA5CB"/>
    <w:rsid w:val="0009719F"/>
    <w:pPr>
      <w:spacing w:after="0" w:line="240" w:lineRule="auto"/>
    </w:pPr>
    <w:rPr>
      <w:sz w:val="24"/>
      <w:szCs w:val="24"/>
    </w:rPr>
  </w:style>
  <w:style w:type="paragraph" w:customStyle="1" w:styleId="ADACFD8E60E9664C912FAFD2C7196EE5">
    <w:name w:val="ADACFD8E60E9664C912FAFD2C7196EE5"/>
    <w:rsid w:val="006062CA"/>
    <w:pPr>
      <w:spacing w:after="0" w:line="240" w:lineRule="auto"/>
    </w:pPr>
    <w:rPr>
      <w:sz w:val="24"/>
      <w:szCs w:val="24"/>
      <w:lang w:eastAsia="en-US"/>
    </w:rPr>
  </w:style>
  <w:style w:type="paragraph" w:customStyle="1" w:styleId="540E4BCF6967FC4C9AC74A23D031AE03">
    <w:name w:val="540E4BCF6967FC4C9AC74A23D031AE03"/>
    <w:rsid w:val="006062CA"/>
    <w:pPr>
      <w:spacing w:after="0" w:line="240" w:lineRule="auto"/>
    </w:pPr>
    <w:rPr>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ArupThemePPT_10Feb2011_Release">
  <a:themeElements>
    <a:clrScheme name="ArupColourTheme_19June2010">
      <a:dk1>
        <a:srgbClr val="000000"/>
      </a:dk1>
      <a:lt1>
        <a:srgbClr val="FFFFFF"/>
      </a:lt1>
      <a:dk2>
        <a:srgbClr val="D2D2D2"/>
      </a:dk2>
      <a:lt2>
        <a:srgbClr val="828282"/>
      </a:lt2>
      <a:accent1>
        <a:srgbClr val="D22D7D"/>
      </a:accent1>
      <a:accent2>
        <a:srgbClr val="28AAE1"/>
      </a:accent2>
      <a:accent3>
        <a:srgbClr val="F05023"/>
      </a:accent3>
      <a:accent4>
        <a:srgbClr val="696EB4"/>
      </a:accent4>
      <a:accent5>
        <a:srgbClr val="FA9B1E"/>
      </a:accent5>
      <a:accent6>
        <a:srgbClr val="28AF73"/>
      </a:accent6>
      <a:hlink>
        <a:srgbClr val="7F7F7F"/>
      </a:hlink>
      <a:folHlink>
        <a:srgbClr val="7F7F7F"/>
      </a:folHlink>
    </a:clrScheme>
    <a:fontScheme name="ArupThemeFonts_19June2010">
      <a:majorFont>
        <a:latin typeface="Times New Roman"/>
        <a:ea typeface=""/>
        <a:cs typeface=""/>
      </a:majorFont>
      <a:minorFont>
        <a:latin typeface="Times New Roman"/>
        <a:ea typeface="ＭＳ Ｐゴシック"/>
        <a:cs typeface="ＭＳ Ｐ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raClrScheme>
      <a:clrScheme name="AGAM09_Template_Final_Fin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AGAM09_Template_Final_Final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AGAM09_Template_Final_Final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AGAM09_Template_Final_Final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AGAM09_Template_Final_Final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AGAM09_Template_Final_Final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AGAM09_Template_Final_Final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AGAM09_Template_Final_Final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AGAM09_Template_Final_Final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AGAM09_Template_Final_Final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AGAM09_Template_Final_Final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AGAM09_Template_Final_Final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AGAM09_Template_Final_Final 13">
        <a:dk1>
          <a:srgbClr val="000000"/>
        </a:dk1>
        <a:lt1>
          <a:srgbClr val="FFFFFF"/>
        </a:lt1>
        <a:dk2>
          <a:srgbClr val="000000"/>
        </a:dk2>
        <a:lt2>
          <a:srgbClr val="B1B3B6"/>
        </a:lt2>
        <a:accent1>
          <a:srgbClr val="FFB60F"/>
        </a:accent1>
        <a:accent2>
          <a:srgbClr val="D1005D"/>
        </a:accent2>
        <a:accent3>
          <a:srgbClr val="FFFFFF"/>
        </a:accent3>
        <a:accent4>
          <a:srgbClr val="000000"/>
        </a:accent4>
        <a:accent5>
          <a:srgbClr val="FFD7AA"/>
        </a:accent5>
        <a:accent6>
          <a:srgbClr val="BD0053"/>
        </a:accent6>
        <a:hlink>
          <a:srgbClr val="FFFFFF"/>
        </a:hlink>
        <a:folHlink>
          <a:srgbClr val="FFFFFF"/>
        </a:folHlink>
      </a:clrScheme>
      <a:clrMap bg1="lt1" tx1="dk1" bg2="lt2" tx2="dk2" accent1="accent1" accent2="accent2" accent3="accent3" accent4="accent4" accent5="accent5" accent6="accent6" hlink="hlink" folHlink="folHlink"/>
    </a:extraClrScheme>
    <a:extraClrScheme>
      <a:clrScheme name="AGAM09_Template_Final_Final 14">
        <a:dk1>
          <a:srgbClr val="000000"/>
        </a:dk1>
        <a:lt1>
          <a:srgbClr val="FFFFFF"/>
        </a:lt1>
        <a:dk2>
          <a:srgbClr val="000000"/>
        </a:dk2>
        <a:lt2>
          <a:srgbClr val="B1B3B6"/>
        </a:lt2>
        <a:accent1>
          <a:srgbClr val="FF3399"/>
        </a:accent1>
        <a:accent2>
          <a:srgbClr val="FF7DBE"/>
        </a:accent2>
        <a:accent3>
          <a:srgbClr val="FFFFFF"/>
        </a:accent3>
        <a:accent4>
          <a:srgbClr val="000000"/>
        </a:accent4>
        <a:accent5>
          <a:srgbClr val="FFADCA"/>
        </a:accent5>
        <a:accent6>
          <a:srgbClr val="E771AC"/>
        </a:accent6>
        <a:hlink>
          <a:srgbClr val="FF97CB"/>
        </a:hlink>
        <a:folHlink>
          <a:srgbClr val="FFCDE6"/>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E504A-B614-7D4B-902C-942CCC0C9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(x86)\Oasys\OvaWord\Admin\ArupCV.dotm</Template>
  <TotalTime>389</TotalTime>
  <Pages>4</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CV</vt:lpstr>
    </vt:vector>
  </TitlesOfParts>
  <Company>Arup</Company>
  <LinksUpToDate>false</LinksUpToDate>
  <CharactersWithSpaces>11181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Eleanor Reid</dc:creator>
  <cp:lastModifiedBy>Kasia Kozlowska</cp:lastModifiedBy>
  <cp:revision>41</cp:revision>
  <cp:lastPrinted>2010-04-19T17:39:00Z</cp:lastPrinted>
  <dcterms:created xsi:type="dcterms:W3CDTF">2017-03-28T09:13:00Z</dcterms:created>
  <dcterms:modified xsi:type="dcterms:W3CDTF">2020-03-31T08:13:00Z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fession">
    <vt:lpwstr/>
  </property>
  <property fmtid="{D5CDD505-2E9C-101B-9397-08002B2CF9AE}" pid="3" name="Current position">
    <vt:lpwstr>Graduate Consultant</vt:lpwstr>
  </property>
  <property fmtid="{D5CDD505-2E9C-101B-9397-08002B2CF9AE}" pid="4" name="Joined Arup">
    <vt:lpwstr>March 2017</vt:lpwstr>
  </property>
  <property fmtid="{D5CDD505-2E9C-101B-9397-08002B2CF9AE}" pid="5" name="Years of Experience">
    <vt:lpwstr/>
  </property>
  <property fmtid="{D5CDD505-2E9C-101B-9397-08002B2CF9AE}" pid="6" name="Nationality">
    <vt:lpwstr>British</vt:lpwstr>
  </property>
  <property fmtid="{D5CDD505-2E9C-101B-9397-08002B2CF9AE}" pid="7" name="Qualifications">
    <vt:lpwstr>BSc Geological Sciences (2:1)</vt:lpwstr>
  </property>
  <property fmtid="{D5CDD505-2E9C-101B-9397-08002B2CF9AE}" pid="8" name="Professional Associations">
    <vt:lpwstr/>
  </property>
  <property fmtid="{D5CDD505-2E9C-101B-9397-08002B2CF9AE}" pid="9" name="Committees">
    <vt:lpwstr/>
  </property>
  <property fmtid="{D5CDD505-2E9C-101B-9397-08002B2CF9AE}" pid="10" name="Publications">
    <vt:lpwstr/>
  </property>
  <property fmtid="{D5CDD505-2E9C-101B-9397-08002B2CF9AE}" pid="11" name="Name">
    <vt:lpwstr>Eleanor Reid</vt:lpwstr>
  </property>
</Properties>
</file>